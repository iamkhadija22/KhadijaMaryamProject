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cstheme="minorHAns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bCs w:val="0"/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3647E3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86D181B" w:rsidR="003045BD" w:rsidRPr="009D4E4B" w:rsidRDefault="003045BD" w:rsidP="003647E3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2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Machine Learning Model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1B1F4DAA" w:rsidR="003045BD" w:rsidRPr="009D4E4B" w:rsidRDefault="00AB53AF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438AA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13</w:t>
                </w:r>
              </w:p>
            </w:tc>
          </w:tr>
          <w:tr w:rsidR="003045BD" w:rsidRPr="009D4E4B" w14:paraId="61E3E2D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3647E3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D458AA">
                  <w:rPr>
                    <w:rFonts w:eastAsia="Microsoft GothicNeo" w:cstheme="minorHAnsi"/>
                    <w:b/>
                    <w:color w:val="002060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3647E3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3647E3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D458AA" w:rsidRDefault="003045BD" w:rsidP="003647E3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002060"/>
                    <w:sz w:val="20"/>
                    <w:szCs w:val="20"/>
                    <w:rtl/>
                    <w:lang w:bidi="ar-AE"/>
                  </w:rPr>
                </w:pPr>
                <w:r w:rsidRPr="00D458AA">
                  <w:rPr>
                    <w:rFonts w:eastAsia="Microsoft GothicNeo" w:cstheme="minorHAnsi"/>
                    <w:bCs/>
                    <w:smallCaps/>
                    <w:color w:val="002060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على الطلبة </w:t>
                </w:r>
                <w:proofErr w:type="spellStart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الإلتزام</w:t>
                </w:r>
                <w:proofErr w:type="spellEnd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3647E3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3647E3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7366" w:type="dxa"/>
            <w:tblLook w:val="01E0" w:firstRow="1" w:lastRow="1" w:firstColumn="1" w:lastColumn="1" w:noHBand="0" w:noVBand="0"/>
          </w:tblPr>
          <w:tblGrid>
            <w:gridCol w:w="2122"/>
            <w:gridCol w:w="2693"/>
            <w:gridCol w:w="2551"/>
          </w:tblGrid>
          <w:tr w:rsidR="00A06714" w:rsidRPr="009D4E4B" w14:paraId="56F33B9F" w14:textId="77777777" w:rsidTr="003D0AD4">
            <w:trPr>
              <w:trHeight w:val="469"/>
            </w:trPr>
            <w:tc>
              <w:tcPr>
                <w:tcW w:w="2122" w:type="dxa"/>
              </w:tcPr>
              <w:p w14:paraId="6D266C9C" w14:textId="77777777" w:rsidR="00A06714" w:rsidRPr="009D4E4B" w:rsidRDefault="00A06714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2693" w:type="dxa"/>
              </w:tcPr>
              <w:p w14:paraId="7621A08B" w14:textId="2056C445" w:rsidR="00A06714" w:rsidRPr="009D4E4B" w:rsidRDefault="00A06714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500577</w:t>
                </w:r>
              </w:p>
            </w:tc>
            <w:tc>
              <w:tcPr>
                <w:tcW w:w="2551" w:type="dxa"/>
              </w:tcPr>
              <w:p w14:paraId="0318E8B7" w14:textId="28D85D52" w:rsidR="00A06714" w:rsidRPr="009D4E4B" w:rsidRDefault="00A06714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Pr="00312F41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494696</w:t>
                </w:r>
              </w:p>
            </w:tc>
          </w:tr>
          <w:tr w:rsidR="00A06714" w:rsidRPr="009D4E4B" w14:paraId="2B7D6162" w14:textId="77777777" w:rsidTr="003D0AD4">
            <w:trPr>
              <w:trHeight w:val="863"/>
            </w:trPr>
            <w:tc>
              <w:tcPr>
                <w:tcW w:w="2122" w:type="dxa"/>
              </w:tcPr>
              <w:p w14:paraId="4C43272A" w14:textId="77777777" w:rsidR="00A06714" w:rsidRPr="009D4E4B" w:rsidRDefault="00A06714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2693" w:type="dxa"/>
              </w:tcPr>
              <w:p w14:paraId="47425F62" w14:textId="5C27B281" w:rsidR="00A06714" w:rsidRPr="009D4E4B" w:rsidRDefault="00A06714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Khadija Maktoom</w:t>
                </w:r>
              </w:p>
            </w:tc>
            <w:tc>
              <w:tcPr>
                <w:tcW w:w="2551" w:type="dxa"/>
              </w:tcPr>
              <w:p w14:paraId="5852065F" w14:textId="3AEAB476" w:rsidR="00A06714" w:rsidRPr="009D4E4B" w:rsidRDefault="00A06714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Maryam Ali</w:t>
                </w:r>
              </w:p>
            </w:tc>
          </w:tr>
          <w:tr w:rsidR="00A06714" w:rsidRPr="009D4E4B" w14:paraId="33A0CD7F" w14:textId="77777777" w:rsidTr="003D0AD4">
            <w:trPr>
              <w:trHeight w:val="469"/>
            </w:trPr>
            <w:tc>
              <w:tcPr>
                <w:tcW w:w="2122" w:type="dxa"/>
              </w:tcPr>
              <w:p w14:paraId="040DC911" w14:textId="77777777" w:rsidR="00A06714" w:rsidRPr="009D4E4B" w:rsidRDefault="00A06714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D458AA">
                  <w:rPr>
                    <w:rFonts w:eastAsia="Microsoft GothicNeo" w:cstheme="minorHAnsi"/>
                    <w:b/>
                    <w:color w:val="002060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2693" w:type="dxa"/>
              </w:tcPr>
              <w:p w14:paraId="1FE74A33" w14:textId="77777777" w:rsidR="00A06714" w:rsidRPr="009D4E4B" w:rsidRDefault="00A06714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2551" w:type="dxa"/>
              </w:tcPr>
              <w:p w14:paraId="071642C6" w14:textId="77777777" w:rsidR="00A06714" w:rsidRPr="009D4E4B" w:rsidRDefault="00A06714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D458AA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002060"/>
            </w:rPr>
          </w:pPr>
          <w:r w:rsidRPr="00D458AA">
            <w:rPr>
              <w:rFonts w:eastAsia="Microsoft GothicNeo" w:cstheme="minorHAnsi"/>
              <w:b/>
              <w:color w:val="00206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Pr="00D458AA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002060"/>
            </w:rPr>
          </w:pPr>
          <w:r w:rsidRPr="00D458AA">
            <w:rPr>
              <w:rFonts w:eastAsia="Microsoft GothicNeo" w:cstheme="minorHAnsi"/>
              <w:b/>
              <w:color w:val="002060"/>
            </w:rPr>
            <w:t>Instructions</w:t>
          </w:r>
        </w:p>
        <w:p w14:paraId="5A93E1CC" w14:textId="77777777" w:rsidR="003840D1" w:rsidRDefault="003840D1" w:rsidP="003840D1"/>
        <w:p w14:paraId="23723102" w14:textId="74A4A604" w:rsidR="003045BD" w:rsidRPr="00406F08" w:rsidRDefault="003840D1" w:rsidP="003045BD">
          <w:r>
            <w:t xml:space="preserve">Remove instructions and hints </w:t>
          </w:r>
          <w:r w:rsidR="00F75F9B">
            <w:t xml:space="preserve">from </w:t>
          </w:r>
          <w:r w:rsidR="00406F08">
            <w:t>the template before submitting the final report to BBLearn.</w:t>
          </w:r>
          <w:r w:rsidR="00F56632" w:rsidRPr="003840D1">
            <w:br w:type="page"/>
          </w:r>
        </w:p>
      </w:sdtContent>
    </w:sdt>
    <w:p w14:paraId="0F2992B1" w14:textId="0417E771" w:rsidR="009936E3" w:rsidRPr="00D458AA" w:rsidRDefault="009936E3" w:rsidP="007B3CD0">
      <w:pPr>
        <w:pStyle w:val="Heading2"/>
        <w:rPr>
          <w:color w:val="002060"/>
        </w:rPr>
      </w:pPr>
      <w:r w:rsidRPr="00D458AA">
        <w:rPr>
          <w:color w:val="002060"/>
        </w:rPr>
        <w:lastRenderedPageBreak/>
        <w:t>CLO</w:t>
      </w:r>
      <w:r w:rsidR="00652875" w:rsidRPr="00D458AA">
        <w:rPr>
          <w:color w:val="002060"/>
        </w:rPr>
        <w:t>3</w:t>
      </w:r>
      <w:r w:rsidRPr="00D458AA">
        <w:rPr>
          <w:color w:val="002060"/>
        </w:rPr>
        <w:t xml:space="preserve">: </w:t>
      </w:r>
      <w:r w:rsidR="00652875" w:rsidRPr="00D458AA">
        <w:rPr>
          <w:color w:val="002060"/>
        </w:rPr>
        <w:t>Machine Learning Model</w:t>
      </w:r>
      <w:r w:rsidR="004417BB" w:rsidRPr="00D458AA">
        <w:rPr>
          <w:color w:val="002060"/>
        </w:rPr>
        <w:t xml:space="preserve"> (</w:t>
      </w:r>
      <w:r w:rsidR="001E37A9" w:rsidRPr="00D458AA">
        <w:rPr>
          <w:color w:val="002060"/>
        </w:rPr>
        <w:t>2</w:t>
      </w:r>
      <w:r w:rsidR="004417BB" w:rsidRPr="00D458AA">
        <w:rPr>
          <w:color w:val="002060"/>
        </w:rPr>
        <w:t>5</w:t>
      </w:r>
      <w:r w:rsidR="00AB3499" w:rsidRPr="00D458AA">
        <w:rPr>
          <w:color w:val="002060"/>
        </w:rPr>
        <w:t xml:space="preserve"> Points</w:t>
      </w:r>
      <w:r w:rsidR="004417BB" w:rsidRPr="00D458AA">
        <w:rPr>
          <w:color w:val="002060"/>
        </w:rPr>
        <w:t>)</w:t>
      </w:r>
    </w:p>
    <w:p w14:paraId="1FBDCE1C" w14:textId="77777777" w:rsidR="00356C86" w:rsidRPr="00356C86" w:rsidRDefault="00356C86" w:rsidP="00356C86"/>
    <w:p w14:paraId="6BA02031" w14:textId="502FF7C8" w:rsidR="00232FB5" w:rsidRPr="00D458AA" w:rsidRDefault="00232FB5" w:rsidP="00232FB5">
      <w:pPr>
        <w:pStyle w:val="Heading1"/>
        <w:rPr>
          <w:rStyle w:val="SubtleEmphasis"/>
          <w:rFonts w:asciiTheme="minorHAnsi" w:hAnsiTheme="minorHAnsi" w:cstheme="minorHAnsi"/>
          <w:iCs/>
        </w:rPr>
      </w:pPr>
      <w:proofErr w:type="gramStart"/>
      <w:r w:rsidRPr="00D458AA">
        <w:rPr>
          <w:rStyle w:val="SubtleEmphasis"/>
          <w:rFonts w:asciiTheme="minorHAnsi" w:hAnsiTheme="minorHAnsi" w:cstheme="minorHAnsi"/>
          <w:iCs/>
        </w:rPr>
        <w:t>Preprocessing</w:t>
      </w:r>
      <w:r w:rsidR="006D35D2" w:rsidRPr="00D458AA">
        <w:rPr>
          <w:rStyle w:val="SubtleEmphasis"/>
          <w:rFonts w:asciiTheme="minorHAnsi" w:hAnsiTheme="minorHAnsi" w:cstheme="minorHAnsi"/>
          <w:iCs/>
        </w:rPr>
        <w:t>(</w:t>
      </w:r>
      <w:proofErr w:type="gramEnd"/>
      <w:r w:rsidR="006D35D2" w:rsidRPr="00D458AA">
        <w:rPr>
          <w:rStyle w:val="SubtleEmphasis"/>
          <w:rFonts w:asciiTheme="minorHAnsi" w:hAnsiTheme="minorHAnsi" w:cstheme="minorHAnsi"/>
          <w:iCs/>
        </w:rPr>
        <w:t>5 Points</w:t>
      </w:r>
      <w:r w:rsidR="006E2089" w:rsidRPr="00D458AA">
        <w:rPr>
          <w:rStyle w:val="SubtleEmphasis"/>
          <w:rFonts w:asciiTheme="minorHAnsi" w:hAnsiTheme="minorHAnsi" w:cstheme="minorHAnsi"/>
          <w:iCs/>
        </w:rPr>
        <w:t>)</w:t>
      </w:r>
    </w:p>
    <w:p w14:paraId="78FFE5CB" w14:textId="77777777" w:rsidR="00232FB5" w:rsidRPr="00D458AA" w:rsidRDefault="00232FB5" w:rsidP="00232FB5"/>
    <w:p w14:paraId="0C1F8F77" w14:textId="556A6BFC" w:rsidR="00232FB5" w:rsidRPr="00D458AA" w:rsidRDefault="00232FB5" w:rsidP="00D458AA">
      <w:pPr>
        <w:pStyle w:val="Heading5"/>
        <w:shd w:val="clear" w:color="auto" w:fill="002060"/>
        <w:rPr>
          <w:color w:val="FFFFFF" w:themeColor="background1"/>
        </w:rPr>
      </w:pPr>
      <w:r w:rsidRPr="00D458AA">
        <w:rPr>
          <w:color w:val="FFFFFF" w:themeColor="background1"/>
        </w:rPr>
        <w:t>Data Collection</w:t>
      </w:r>
      <w:r w:rsidR="00DF4214" w:rsidRPr="00D458AA">
        <w:rPr>
          <w:color w:val="FFFFFF" w:themeColor="background1"/>
        </w:rPr>
        <w:t xml:space="preserve"> (1 Point)</w:t>
      </w:r>
    </w:p>
    <w:p w14:paraId="54809025" w14:textId="3BF988FD" w:rsidR="00F10647" w:rsidRDefault="00F10647" w:rsidP="00AD3748">
      <w:pPr>
        <w:pStyle w:val="HintText"/>
      </w:pPr>
      <w:r>
        <w:t>Python also has many libraries such as Pandas that you can use to read in data from files like CSV or Excel files.</w:t>
      </w:r>
      <w:r w:rsidR="00AD3748">
        <w:t xml:space="preserve"> </w:t>
      </w:r>
      <w:r>
        <w:t>Load the dataset from a CSV file using Pandas.</w:t>
      </w:r>
    </w:p>
    <w:p w14:paraId="6326BA73" w14:textId="77777777" w:rsidR="00F10647" w:rsidRDefault="00F10647" w:rsidP="00F10647">
      <w:pPr>
        <w:pStyle w:val="HintText"/>
      </w:pPr>
    </w:p>
    <w:p w14:paraId="5FCBB3E7" w14:textId="77777777" w:rsidR="00F10647" w:rsidRDefault="00F10647" w:rsidP="00F10647">
      <w:pPr>
        <w:pStyle w:val="HintText"/>
      </w:pPr>
      <w:r>
        <w:t xml:space="preserve">These are the independent variables (X) that make up the input features for the classification, such as age, BMI, glucose level, blood pressure, and </w:t>
      </w:r>
      <w:proofErr w:type="gramStart"/>
      <w:r>
        <w:t>a number of</w:t>
      </w:r>
      <w:proofErr w:type="gramEnd"/>
      <w:r>
        <w:t xml:space="preserve"> other health variables found in the diabetes data set.</w:t>
      </w:r>
    </w:p>
    <w:p w14:paraId="70AD8B3C" w14:textId="24C194DD" w:rsidR="006A5DEE" w:rsidRDefault="00F10647" w:rsidP="00F10647">
      <w:pPr>
        <w:pStyle w:val="HintText"/>
      </w:pPr>
      <w:r>
        <w:t>In the following example, the dependent variable (y) is the diabetes risk score.</w:t>
      </w:r>
    </w:p>
    <w:p w14:paraId="7B99D5BF" w14:textId="77777777" w:rsidR="006A5DEE" w:rsidRDefault="006A5DEE" w:rsidP="006A5DEE">
      <w:pPr>
        <w:pStyle w:val="HintText"/>
      </w:pPr>
    </w:p>
    <w:p w14:paraId="4D19DF58" w14:textId="69797FB4" w:rsidR="00AD3748" w:rsidRPr="00D458AA" w:rsidRDefault="00472774" w:rsidP="006A5DEE">
      <w:pPr>
        <w:pStyle w:val="HintText"/>
      </w:pPr>
      <w:r>
        <w:rPr>
          <w:noProof/>
        </w:rPr>
        <w:drawing>
          <wp:inline distT="0" distB="0" distL="0" distR="0" wp14:anchorId="75250E47" wp14:editId="065C7A07">
            <wp:extent cx="5017135" cy="1541852"/>
            <wp:effectExtent l="0" t="0" r="0" b="0"/>
            <wp:docPr id="101049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0198" name="Picture 1010490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047" cy="158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29BE" w14:textId="2FD98F14" w:rsidR="00232FB5" w:rsidRPr="00D458AA" w:rsidRDefault="00232FB5" w:rsidP="00D458AA">
      <w:pPr>
        <w:pStyle w:val="Heading5"/>
        <w:shd w:val="clear" w:color="auto" w:fill="002060"/>
        <w:rPr>
          <w:color w:val="FFFFFF" w:themeColor="background1"/>
          <w:sz w:val="26"/>
          <w:szCs w:val="26"/>
        </w:rPr>
      </w:pPr>
      <w:r w:rsidRPr="00D458AA">
        <w:rPr>
          <w:color w:val="FFFFFF" w:themeColor="background1"/>
          <w:sz w:val="26"/>
          <w:szCs w:val="26"/>
        </w:rPr>
        <w:t>Data Cleaning</w:t>
      </w:r>
      <w:r w:rsidR="00DF4214" w:rsidRPr="00D458AA">
        <w:rPr>
          <w:color w:val="FFFFFF" w:themeColor="background1"/>
          <w:sz w:val="26"/>
          <w:szCs w:val="26"/>
        </w:rPr>
        <w:t xml:space="preserve"> (1 Point)</w:t>
      </w:r>
      <w:r w:rsidRPr="00D458AA">
        <w:rPr>
          <w:color w:val="FFFFFF" w:themeColor="background1"/>
          <w:sz w:val="26"/>
          <w:szCs w:val="26"/>
        </w:rPr>
        <w:t xml:space="preserve"> </w:t>
      </w:r>
    </w:p>
    <w:p w14:paraId="582F08EF" w14:textId="00EF2ED9" w:rsidR="00AD3748" w:rsidRDefault="00AD3748" w:rsidP="00AD3748">
      <w:pPr>
        <w:pStyle w:val="HintText"/>
      </w:pPr>
      <w:r>
        <w:t>I did some data cleaning to improve the dataset.</w:t>
      </w:r>
    </w:p>
    <w:p w14:paraId="3393285B" w14:textId="77777777" w:rsidR="00A27B4B" w:rsidRDefault="00A27B4B" w:rsidP="00AD3748">
      <w:pPr>
        <w:pStyle w:val="HintText"/>
        <w:rPr>
          <w:rtl/>
        </w:rPr>
      </w:pPr>
      <w:r w:rsidRPr="00A27B4B">
        <w:t>The dataset was checked for missing values and duplicate rows. No missing values or duplicate rows were found.</w:t>
      </w:r>
    </w:p>
    <w:p w14:paraId="5AD0268F" w14:textId="6DD8DC95" w:rsidR="00AD3748" w:rsidRDefault="00AD3748" w:rsidP="00AD3748">
      <w:pPr>
        <w:pStyle w:val="HintText"/>
      </w:pPr>
      <w:r>
        <w:t>This tutorial covers missing values and data cleaning, to get your best dataset possible before training a model.</w:t>
      </w:r>
    </w:p>
    <w:p w14:paraId="7E6431A8" w14:textId="60C4D484" w:rsidR="00AD3748" w:rsidRDefault="00472774" w:rsidP="00AD3748">
      <w:pPr>
        <w:pStyle w:val="HintText"/>
      </w:pPr>
      <w:r>
        <w:rPr>
          <w:noProof/>
        </w:rPr>
        <w:drawing>
          <wp:inline distT="0" distB="0" distL="0" distR="0" wp14:anchorId="7A19ADCE" wp14:editId="3060A310">
            <wp:extent cx="4853354" cy="1147694"/>
            <wp:effectExtent l="0" t="0" r="0" b="0"/>
            <wp:docPr id="122051046" name="Picture 2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1046" name="Picture 2" descr="A screenshot of a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69" cy="11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A286" w14:textId="4A3F2E0B" w:rsidR="00D72DA7" w:rsidRPr="00D458AA" w:rsidRDefault="00D72DA7" w:rsidP="00AD3748">
      <w:pPr>
        <w:pStyle w:val="HintText"/>
      </w:pPr>
    </w:p>
    <w:p w14:paraId="78A4DA52" w14:textId="2AC640FC" w:rsidR="00232FB5" w:rsidRPr="00D458AA" w:rsidRDefault="00232FB5" w:rsidP="00D458AA">
      <w:pPr>
        <w:pStyle w:val="Heading5"/>
        <w:shd w:val="clear" w:color="auto" w:fill="002060"/>
        <w:rPr>
          <w:color w:val="FFFFFF" w:themeColor="background1"/>
        </w:rPr>
      </w:pPr>
      <w:r w:rsidRPr="00D458AA">
        <w:rPr>
          <w:color w:val="FFFFFF" w:themeColor="background1"/>
        </w:rPr>
        <w:t>Treating the Categorical Variables</w:t>
      </w:r>
      <w:r w:rsidR="00DF4214" w:rsidRPr="00D458AA">
        <w:rPr>
          <w:color w:val="FFFFFF" w:themeColor="background1"/>
        </w:rPr>
        <w:t xml:space="preserve"> (1 Point)</w:t>
      </w:r>
    </w:p>
    <w:p w14:paraId="59719DB0" w14:textId="2D0A51BE" w:rsidR="00AD3748" w:rsidRDefault="00AD3748" w:rsidP="00AD3748">
      <w:pPr>
        <w:pStyle w:val="HintText"/>
      </w:pPr>
      <w:r>
        <w:t>Some of the variables in the data set are in a categorical form (e.g. gender).</w:t>
      </w:r>
    </w:p>
    <w:p w14:paraId="0B4DC354" w14:textId="7FEEBD63" w:rsidR="00AD3748" w:rsidRDefault="00AD3748" w:rsidP="00AD3748">
      <w:pPr>
        <w:pStyle w:val="HintText"/>
      </w:pPr>
      <w:r>
        <w:t>Categorical variables can be:</w:t>
      </w:r>
    </w:p>
    <w:p w14:paraId="414B1B99" w14:textId="7C1E7D5F" w:rsidR="00AD3748" w:rsidRDefault="00AD3748" w:rsidP="00AD3748">
      <w:pPr>
        <w:pStyle w:val="HintText"/>
        <w:ind w:left="720"/>
      </w:pPr>
      <w:r>
        <w:t>- Nominal: categories with no order</w:t>
      </w:r>
    </w:p>
    <w:p w14:paraId="1B6A0469" w14:textId="38BC9588" w:rsidR="00AD3748" w:rsidRDefault="00AD3748" w:rsidP="00AD3748">
      <w:pPr>
        <w:pStyle w:val="HintText"/>
        <w:ind w:left="720"/>
      </w:pPr>
      <w:r>
        <w:t>- Ordinal: categories with order</w:t>
      </w:r>
    </w:p>
    <w:p w14:paraId="7A4EC209" w14:textId="536D4C0B" w:rsidR="00AD3748" w:rsidRDefault="00AD3748" w:rsidP="00AD3748">
      <w:pPr>
        <w:pStyle w:val="HintText"/>
        <w:ind w:left="720"/>
      </w:pPr>
      <w:r>
        <w:t>- Binary: two categories only</w:t>
      </w:r>
    </w:p>
    <w:p w14:paraId="3A76BD5E" w14:textId="77777777" w:rsidR="00AD3748" w:rsidRDefault="00AD3748" w:rsidP="00AD3748">
      <w:pPr>
        <w:pStyle w:val="HintText"/>
      </w:pPr>
      <w:r>
        <w:t>For the machine learning models used in this challenge, all categorical data were encoded into numerical values, using a process called Label Encoding.</w:t>
      </w:r>
    </w:p>
    <w:p w14:paraId="784BA0C7" w14:textId="6738705F" w:rsidR="00AD3748" w:rsidRPr="00D458AA" w:rsidRDefault="00C403CA" w:rsidP="00AD3748">
      <w:pPr>
        <w:pStyle w:val="HintText"/>
      </w:pPr>
      <w:r>
        <w:rPr>
          <w:noProof/>
        </w:rPr>
        <w:drawing>
          <wp:inline distT="0" distB="0" distL="0" distR="0" wp14:anchorId="7B3BCF90" wp14:editId="3B39B850">
            <wp:extent cx="5017477" cy="578512"/>
            <wp:effectExtent l="0" t="0" r="0" b="5715"/>
            <wp:docPr id="250252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2208" name="Picture 2502522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327" cy="58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EDF1" w14:textId="77777777" w:rsidR="00D72DA7" w:rsidRDefault="00D72DA7" w:rsidP="00D72DA7">
      <w:pPr>
        <w:pStyle w:val="HintText"/>
        <w:rPr>
          <w:rtl/>
        </w:rPr>
      </w:pPr>
    </w:p>
    <w:p w14:paraId="34B2C954" w14:textId="77777777" w:rsidR="00C403CA" w:rsidRDefault="00C403CA" w:rsidP="00D72DA7">
      <w:pPr>
        <w:pStyle w:val="HintText"/>
        <w:rPr>
          <w:rtl/>
        </w:rPr>
      </w:pPr>
    </w:p>
    <w:p w14:paraId="7D8F69BA" w14:textId="77777777" w:rsidR="00C403CA" w:rsidRDefault="00C403CA" w:rsidP="00D72DA7">
      <w:pPr>
        <w:pStyle w:val="HintText"/>
        <w:rPr>
          <w:rtl/>
        </w:rPr>
      </w:pPr>
    </w:p>
    <w:p w14:paraId="1EE76A88" w14:textId="77777777" w:rsidR="00472774" w:rsidRPr="00D458AA" w:rsidRDefault="00472774" w:rsidP="00D72DA7">
      <w:pPr>
        <w:pStyle w:val="HintText"/>
      </w:pPr>
    </w:p>
    <w:p w14:paraId="4C33F658" w14:textId="2E37245E" w:rsidR="00232FB5" w:rsidRPr="00D458AA" w:rsidRDefault="00232FB5" w:rsidP="00D458AA">
      <w:pPr>
        <w:pStyle w:val="Heading5"/>
        <w:shd w:val="clear" w:color="auto" w:fill="002060"/>
        <w:rPr>
          <w:color w:val="FFFFFF" w:themeColor="background1"/>
        </w:rPr>
      </w:pPr>
      <w:r w:rsidRPr="00D458AA">
        <w:rPr>
          <w:color w:val="FFFFFF" w:themeColor="background1"/>
        </w:rPr>
        <w:t>Splitting the Dataset</w:t>
      </w:r>
      <w:r w:rsidR="00DF4214" w:rsidRPr="00D458AA">
        <w:rPr>
          <w:color w:val="FFFFFF" w:themeColor="background1"/>
        </w:rPr>
        <w:t xml:space="preserve"> (1 Point)</w:t>
      </w:r>
    </w:p>
    <w:p w14:paraId="2735C28E" w14:textId="76023CE3" w:rsidR="00AD3748" w:rsidRDefault="00232FB5" w:rsidP="00AD3748">
      <w:pPr>
        <w:pStyle w:val="HintText"/>
      </w:pPr>
      <w:r w:rsidRPr="00D458AA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 </w:t>
      </w:r>
      <w:r w:rsidR="00AD3748">
        <w:t>The dataset was split into training and testing sets.</w:t>
      </w:r>
    </w:p>
    <w:p w14:paraId="54757C2E" w14:textId="77777777" w:rsidR="00AD3748" w:rsidRDefault="00AD3748" w:rsidP="00AD3748">
      <w:pPr>
        <w:pStyle w:val="HintText"/>
      </w:pPr>
      <w:r>
        <w:t>80% of the data was used for training</w:t>
      </w:r>
    </w:p>
    <w:p w14:paraId="708B920C" w14:textId="4EE6C8CD" w:rsidR="00AD3748" w:rsidRDefault="00AD3748" w:rsidP="00AD3748">
      <w:pPr>
        <w:pStyle w:val="HintText"/>
      </w:pPr>
      <w:r>
        <w:t>20% of the data was used for testing</w:t>
      </w:r>
    </w:p>
    <w:p w14:paraId="1B25DD89" w14:textId="16B09209" w:rsidR="00472774" w:rsidRPr="00D458AA" w:rsidRDefault="00AD3748" w:rsidP="00472774">
      <w:pPr>
        <w:pStyle w:val="HintText"/>
      </w:pPr>
      <w:r>
        <w:t xml:space="preserve">  Also important to training a good model is running it on different portions of your data, so that the model never sees a particular input for which it has been tuned.</w:t>
      </w:r>
    </w:p>
    <w:p w14:paraId="0BD18857" w14:textId="311C8A05" w:rsidR="00232FB5" w:rsidRDefault="00C403CA" w:rsidP="00232FB5">
      <w:pPr>
        <w:pStyle w:val="HintText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2EE7BD4E" wp14:editId="10245F57">
            <wp:extent cx="5727700" cy="758825"/>
            <wp:effectExtent l="0" t="0" r="0" b="3175"/>
            <wp:docPr id="1500690157" name="Picture 6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90157" name="Picture 6" descr="A white rectangular object with a black bord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9145" w14:textId="77777777" w:rsidR="00472774" w:rsidRPr="00D458AA" w:rsidRDefault="00472774" w:rsidP="00232FB5">
      <w:pPr>
        <w:pStyle w:val="HintText"/>
      </w:pPr>
    </w:p>
    <w:p w14:paraId="006832E0" w14:textId="4E15956D" w:rsidR="00232FB5" w:rsidRPr="00D458AA" w:rsidRDefault="00232FB5" w:rsidP="00D458AA">
      <w:pPr>
        <w:pStyle w:val="Heading5"/>
        <w:shd w:val="clear" w:color="auto" w:fill="002060"/>
        <w:rPr>
          <w:color w:val="FFFFFF" w:themeColor="background1"/>
        </w:rPr>
      </w:pPr>
      <w:r w:rsidRPr="00D458AA">
        <w:rPr>
          <w:color w:val="FFFFFF" w:themeColor="background1"/>
        </w:rPr>
        <w:t>Featuring the Dataset</w:t>
      </w:r>
      <w:r w:rsidR="00DF4214" w:rsidRPr="00D458AA">
        <w:rPr>
          <w:color w:val="FFFFFF" w:themeColor="background1"/>
        </w:rPr>
        <w:t xml:space="preserve"> (1 Point)</w:t>
      </w:r>
    </w:p>
    <w:p w14:paraId="567E68CF" w14:textId="51F628EE" w:rsidR="008A263E" w:rsidRDefault="008A263E" w:rsidP="008A263E">
      <w:pPr>
        <w:pStyle w:val="HintText"/>
      </w:pPr>
      <w:r w:rsidRPr="008A263E">
        <w:t xml:space="preserve"> </w:t>
      </w:r>
      <w:r>
        <w:t xml:space="preserve">Feature scaling was applied using </w:t>
      </w:r>
      <w:proofErr w:type="spellStart"/>
      <w:r>
        <w:t>StandardScaler</w:t>
      </w:r>
      <w:proofErr w:type="spellEnd"/>
      <w:r>
        <w:t>.</w:t>
      </w:r>
    </w:p>
    <w:p w14:paraId="4A879F9F" w14:textId="77777777" w:rsidR="008A263E" w:rsidRDefault="008A263E" w:rsidP="008A263E">
      <w:pPr>
        <w:pStyle w:val="HintText"/>
      </w:pPr>
    </w:p>
    <w:p w14:paraId="5003691B" w14:textId="77777777" w:rsidR="008A263E" w:rsidRDefault="008A263E" w:rsidP="008A263E">
      <w:pPr>
        <w:pStyle w:val="HintText"/>
      </w:pPr>
      <w:r>
        <w:t>"We normalized all the values to make them on the same scale."</w:t>
      </w:r>
    </w:p>
    <w:p w14:paraId="38745C02" w14:textId="2DE4228D" w:rsidR="00232FB5" w:rsidRPr="007B3CD0" w:rsidRDefault="008A263E" w:rsidP="008A263E">
      <w:pPr>
        <w:pStyle w:val="HintText"/>
      </w:pPr>
      <w:r>
        <w:t>To improve the model's accuracy and ensure that features with large values do not have a greater influence than other features.</w:t>
      </w:r>
    </w:p>
    <w:p w14:paraId="62FA8364" w14:textId="77777777" w:rsidR="00232FB5" w:rsidRDefault="00232FB5" w:rsidP="00232FB5">
      <w:pPr>
        <w:pStyle w:val="HintText"/>
      </w:pPr>
    </w:p>
    <w:p w14:paraId="3F8F8EE3" w14:textId="7B8E3CDA" w:rsidR="00232FB5" w:rsidRDefault="00C403CA" w:rsidP="00232FB5">
      <w:pPr>
        <w:rPr>
          <w:rFonts w:cstheme="minorHAnsi"/>
          <w:rtl/>
        </w:rPr>
      </w:pPr>
      <w:r>
        <w:rPr>
          <w:rFonts w:cstheme="minorHAnsi"/>
          <w:noProof/>
          <w:rtl/>
          <w:lang w:val="ar-SA"/>
        </w:rPr>
        <w:drawing>
          <wp:inline distT="0" distB="0" distL="0" distR="0" wp14:anchorId="1AC176E0" wp14:editId="605DF8F3">
            <wp:extent cx="5727700" cy="680085"/>
            <wp:effectExtent l="0" t="0" r="0" b="5715"/>
            <wp:docPr id="14878112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1207" name="Picture 14878112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1A61" w14:textId="77777777" w:rsidR="00D72DA7" w:rsidRDefault="00D72DA7" w:rsidP="00232FB5">
      <w:pPr>
        <w:rPr>
          <w:rFonts w:cstheme="minorHAnsi"/>
          <w:rtl/>
        </w:rPr>
      </w:pPr>
    </w:p>
    <w:p w14:paraId="7C9E5413" w14:textId="77777777" w:rsidR="00D72DA7" w:rsidRDefault="00D72DA7" w:rsidP="00232FB5">
      <w:pPr>
        <w:rPr>
          <w:rFonts w:cstheme="minorHAnsi"/>
          <w:rtl/>
        </w:rPr>
      </w:pPr>
    </w:p>
    <w:p w14:paraId="345C4F89" w14:textId="77777777" w:rsidR="00D72DA7" w:rsidRDefault="00D72DA7" w:rsidP="00232FB5">
      <w:pPr>
        <w:rPr>
          <w:rFonts w:cstheme="minorHAnsi"/>
          <w:rtl/>
        </w:rPr>
      </w:pPr>
    </w:p>
    <w:p w14:paraId="1EBF531D" w14:textId="77777777" w:rsidR="00D72DA7" w:rsidRDefault="00D72DA7" w:rsidP="00232FB5">
      <w:pPr>
        <w:rPr>
          <w:rFonts w:cstheme="minorHAnsi"/>
          <w:rtl/>
        </w:rPr>
      </w:pPr>
    </w:p>
    <w:p w14:paraId="4B4357B7" w14:textId="77777777" w:rsidR="00D72DA7" w:rsidRDefault="00D72DA7" w:rsidP="00232FB5">
      <w:pPr>
        <w:rPr>
          <w:rFonts w:cstheme="minorHAnsi"/>
          <w:rtl/>
        </w:rPr>
      </w:pPr>
    </w:p>
    <w:p w14:paraId="2D2A2217" w14:textId="77777777" w:rsidR="00D72DA7" w:rsidRDefault="00D72DA7" w:rsidP="00232FB5">
      <w:pPr>
        <w:rPr>
          <w:rFonts w:cstheme="minorHAnsi"/>
        </w:rPr>
      </w:pPr>
    </w:p>
    <w:p w14:paraId="507DD007" w14:textId="77777777" w:rsidR="00E3579A" w:rsidRDefault="00E3579A" w:rsidP="00232FB5">
      <w:pPr>
        <w:rPr>
          <w:rFonts w:cstheme="minorHAnsi"/>
        </w:rPr>
      </w:pPr>
    </w:p>
    <w:p w14:paraId="430C31A3" w14:textId="77777777" w:rsidR="00E3579A" w:rsidRDefault="00E3579A" w:rsidP="00232FB5">
      <w:pPr>
        <w:rPr>
          <w:rFonts w:cstheme="minorHAnsi"/>
        </w:rPr>
      </w:pPr>
    </w:p>
    <w:p w14:paraId="35479EB9" w14:textId="77777777" w:rsidR="00E3579A" w:rsidRDefault="00E3579A" w:rsidP="00232FB5">
      <w:pPr>
        <w:rPr>
          <w:rFonts w:cstheme="minorHAnsi"/>
        </w:rPr>
      </w:pPr>
    </w:p>
    <w:p w14:paraId="13966905" w14:textId="77777777" w:rsidR="00E3579A" w:rsidRDefault="00E3579A" w:rsidP="00232FB5">
      <w:pPr>
        <w:rPr>
          <w:rFonts w:cstheme="minorHAnsi"/>
        </w:rPr>
      </w:pPr>
    </w:p>
    <w:p w14:paraId="331A365E" w14:textId="77777777" w:rsidR="00E3579A" w:rsidRDefault="00E3579A" w:rsidP="00232FB5">
      <w:pPr>
        <w:rPr>
          <w:rFonts w:cstheme="minorHAnsi"/>
        </w:rPr>
      </w:pPr>
    </w:p>
    <w:p w14:paraId="3286E705" w14:textId="77777777" w:rsidR="00E3579A" w:rsidRDefault="00E3579A" w:rsidP="00232FB5">
      <w:pPr>
        <w:rPr>
          <w:rFonts w:cstheme="minorHAnsi"/>
        </w:rPr>
      </w:pPr>
    </w:p>
    <w:p w14:paraId="10967A77" w14:textId="77777777" w:rsidR="00E3579A" w:rsidRDefault="00E3579A" w:rsidP="00232FB5">
      <w:pPr>
        <w:rPr>
          <w:rFonts w:cstheme="minorHAnsi"/>
        </w:rPr>
      </w:pPr>
    </w:p>
    <w:p w14:paraId="242546B8" w14:textId="77777777" w:rsidR="00E3579A" w:rsidRDefault="00E3579A" w:rsidP="00232FB5">
      <w:pPr>
        <w:rPr>
          <w:rFonts w:cstheme="minorHAnsi"/>
        </w:rPr>
      </w:pPr>
    </w:p>
    <w:p w14:paraId="13DF7627" w14:textId="77777777" w:rsidR="00E3579A" w:rsidRDefault="00E3579A" w:rsidP="00232FB5">
      <w:pPr>
        <w:rPr>
          <w:rFonts w:cstheme="minorHAnsi"/>
        </w:rPr>
      </w:pPr>
    </w:p>
    <w:p w14:paraId="518B5FCD" w14:textId="77777777" w:rsidR="00E3579A" w:rsidRDefault="00E3579A" w:rsidP="00232FB5">
      <w:pPr>
        <w:rPr>
          <w:rFonts w:cstheme="minorHAnsi"/>
        </w:rPr>
      </w:pPr>
    </w:p>
    <w:p w14:paraId="3E4BEE2F" w14:textId="77777777" w:rsidR="00E3579A" w:rsidRDefault="00E3579A" w:rsidP="00232FB5">
      <w:pPr>
        <w:rPr>
          <w:rFonts w:cstheme="minorHAnsi"/>
        </w:rPr>
      </w:pPr>
    </w:p>
    <w:p w14:paraId="6DDAE898" w14:textId="77777777" w:rsidR="00E3579A" w:rsidRDefault="00E3579A" w:rsidP="00232FB5">
      <w:pPr>
        <w:rPr>
          <w:rFonts w:cstheme="minorHAnsi"/>
        </w:rPr>
      </w:pPr>
    </w:p>
    <w:p w14:paraId="3A1CA9F3" w14:textId="77777777" w:rsidR="00E3579A" w:rsidRDefault="00E3579A" w:rsidP="00232FB5">
      <w:pPr>
        <w:rPr>
          <w:rFonts w:cstheme="minorHAnsi"/>
        </w:rPr>
      </w:pPr>
    </w:p>
    <w:p w14:paraId="29A5CB7C" w14:textId="77777777" w:rsidR="00E3579A" w:rsidRDefault="00E3579A" w:rsidP="00232FB5">
      <w:pPr>
        <w:rPr>
          <w:rFonts w:cstheme="minorHAnsi"/>
        </w:rPr>
      </w:pPr>
    </w:p>
    <w:p w14:paraId="2BAC1529" w14:textId="77777777" w:rsidR="00E3579A" w:rsidRDefault="00E3579A" w:rsidP="00232FB5">
      <w:pPr>
        <w:rPr>
          <w:rFonts w:cstheme="minorHAnsi"/>
          <w:rtl/>
        </w:rPr>
      </w:pPr>
    </w:p>
    <w:p w14:paraId="470CC527" w14:textId="77777777" w:rsidR="00D72DA7" w:rsidRDefault="00D72DA7" w:rsidP="00232FB5">
      <w:pPr>
        <w:rPr>
          <w:rFonts w:cstheme="minorHAnsi"/>
          <w:rtl/>
        </w:rPr>
      </w:pPr>
    </w:p>
    <w:p w14:paraId="66B04CEF" w14:textId="77777777" w:rsidR="00D72DA7" w:rsidRDefault="00D72DA7" w:rsidP="00232FB5">
      <w:pPr>
        <w:rPr>
          <w:rFonts w:cstheme="minorHAnsi"/>
          <w:rtl/>
        </w:rPr>
      </w:pPr>
    </w:p>
    <w:p w14:paraId="34B115BD" w14:textId="77777777" w:rsidR="00D72DA7" w:rsidRDefault="00D72DA7" w:rsidP="00232FB5">
      <w:pPr>
        <w:rPr>
          <w:rFonts w:cstheme="minorHAnsi"/>
        </w:rPr>
      </w:pPr>
    </w:p>
    <w:p w14:paraId="7D3CEE8A" w14:textId="7F7AC884" w:rsidR="006E2089" w:rsidRDefault="00232FB5" w:rsidP="00C87605">
      <w:pPr>
        <w:pStyle w:val="Heading1"/>
        <w:rPr>
          <w:rStyle w:val="SubtleEmphasis"/>
          <w:rFonts w:asciiTheme="minorHAnsi" w:hAnsiTheme="minorHAnsi" w:cstheme="minorHAnsi"/>
          <w:iCs/>
          <w:rtl/>
        </w:rPr>
      </w:pPr>
      <w:r>
        <w:rPr>
          <w:rStyle w:val="SubtleEmphasis"/>
          <w:rFonts w:asciiTheme="minorHAnsi" w:hAnsiTheme="minorHAnsi" w:cstheme="minorHAnsi"/>
          <w:iCs/>
        </w:rPr>
        <w:lastRenderedPageBreak/>
        <w:t>Regression Model</w:t>
      </w:r>
      <w:r w:rsidR="00DF4214">
        <w:rPr>
          <w:rStyle w:val="SubtleEmphasis"/>
          <w:rFonts w:asciiTheme="minorHAnsi" w:hAnsiTheme="minorHAnsi" w:cstheme="minorHAnsi"/>
          <w:iCs/>
        </w:rPr>
        <w:t xml:space="preserve"> (7 Points)</w:t>
      </w:r>
    </w:p>
    <w:p w14:paraId="3E18A8DD" w14:textId="77777777" w:rsidR="00C87605" w:rsidRPr="00C87605" w:rsidRDefault="00C87605" w:rsidP="00C87605">
      <w:pPr>
        <w:rPr>
          <w:rFonts w:eastAsiaTheme="majorEastAsia"/>
          <w:lang w:val="en-US"/>
        </w:rPr>
      </w:pPr>
    </w:p>
    <w:p w14:paraId="42E5256F" w14:textId="69C62DAD" w:rsidR="00232FB5" w:rsidRPr="00D458AA" w:rsidRDefault="00232FB5" w:rsidP="00D458AA">
      <w:pPr>
        <w:pStyle w:val="Heading5"/>
        <w:shd w:val="clear" w:color="auto" w:fill="002060"/>
        <w:rPr>
          <w:color w:val="FFFFFF" w:themeColor="background1"/>
        </w:rPr>
      </w:pPr>
      <w:r w:rsidRPr="00D458AA">
        <w:rPr>
          <w:color w:val="FFFFFF" w:themeColor="background1"/>
        </w:rPr>
        <w:t>Building the Regression Model</w:t>
      </w:r>
      <w:r w:rsidR="006E2089" w:rsidRPr="00D458AA">
        <w:rPr>
          <w:color w:val="FFFFFF" w:themeColor="background1"/>
        </w:rPr>
        <w:t xml:space="preserve"> (6 points)</w:t>
      </w:r>
    </w:p>
    <w:p w14:paraId="6BD9F0AF" w14:textId="77777777" w:rsidR="00232FB5" w:rsidRPr="00D458AA" w:rsidRDefault="00232FB5" w:rsidP="00232FB5">
      <w:r w:rsidRPr="00D458AA">
        <w:t>Implement Multiple Linear Regression, Polynomial Regression, Lasso, Ridge, and Elastic Net models. Select the best-fitting model based on evaluation metrics(R-squared). Analyze the model's performance by comparing predicted value with the actual values in the dataset.</w:t>
      </w:r>
    </w:p>
    <w:p w14:paraId="22F35B51" w14:textId="77777777" w:rsidR="00232FB5" w:rsidRPr="00D458AA" w:rsidRDefault="00232FB5" w:rsidP="00232FB5"/>
    <w:p w14:paraId="6D030212" w14:textId="77777777" w:rsidR="00232FB5" w:rsidRPr="00D458AA" w:rsidRDefault="00232FB5" w:rsidP="00232FB5">
      <w:pPr>
        <w:rPr>
          <w:b/>
          <w:bCs/>
        </w:rPr>
      </w:pPr>
      <w:r w:rsidRPr="00D458AA">
        <w:rPr>
          <w:b/>
          <w:bCs/>
          <w:color w:val="FF0000"/>
        </w:rPr>
        <w:t xml:space="preserve">Steps to be followed: </w:t>
      </w:r>
    </w:p>
    <w:p w14:paraId="374A6136" w14:textId="77777777" w:rsidR="0074479C" w:rsidRDefault="00232FB5" w:rsidP="0074479C">
      <w:pPr>
        <w:pStyle w:val="Heading3"/>
        <w:numPr>
          <w:ilvl w:val="0"/>
          <w:numId w:val="23"/>
        </w:numPr>
        <w:rPr>
          <w:rStyle w:val="Strong"/>
        </w:rPr>
      </w:pPr>
      <w:r w:rsidRPr="00D458AA">
        <w:rPr>
          <w:rStyle w:val="Strong"/>
        </w:rPr>
        <w:t>Loading and Preprocessing the Data</w:t>
      </w:r>
    </w:p>
    <w:p w14:paraId="5054977E" w14:textId="6F3AA149" w:rsidR="0074479C" w:rsidRPr="0095644B" w:rsidRDefault="0074479C" w:rsidP="0074479C">
      <w:pPr>
        <w:pStyle w:val="Heading3"/>
        <w:ind w:left="720"/>
        <w:rPr>
          <w:rFonts w:asciiTheme="minorHAnsi" w:hAnsiTheme="minorHAnsi" w:cstheme="minorHAnsi"/>
          <w:b/>
          <w:bCs/>
          <w:color w:val="000000" w:themeColor="text1"/>
        </w:rPr>
      </w:pPr>
      <w:r w:rsidRPr="0095644B">
        <w:rPr>
          <w:rFonts w:asciiTheme="minorHAnsi" w:hAnsiTheme="minorHAnsi" w:cstheme="minorHAnsi"/>
          <w:color w:val="000000" w:themeColor="text1"/>
        </w:rPr>
        <w:t xml:space="preserve">In this step, I loaded the file </w:t>
      </w:r>
      <w:r w:rsidRPr="0095644B">
        <w:rPr>
          <w:rFonts w:asciiTheme="minorHAnsi" w:hAnsiTheme="minorHAnsi" w:cstheme="minorHAnsi"/>
          <w:b/>
          <w:bCs/>
          <w:color w:val="000000" w:themeColor="text1"/>
        </w:rPr>
        <w:t>diabetes_risk_dataset.csv</w:t>
      </w:r>
      <w:r w:rsidRPr="0095644B">
        <w:rPr>
          <w:rFonts w:asciiTheme="minorHAnsi" w:hAnsiTheme="minorHAnsi" w:cstheme="minorHAnsi"/>
          <w:color w:val="000000" w:themeColor="text1"/>
        </w:rPr>
        <w:t>. I selected the main features that may affect diabetes risk:</w:t>
      </w:r>
    </w:p>
    <w:p w14:paraId="58448D05" w14:textId="77777777" w:rsidR="0074479C" w:rsidRPr="0095644B" w:rsidRDefault="0074479C" w:rsidP="0074479C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age</w:t>
      </w:r>
    </w:p>
    <w:p w14:paraId="58E2E742" w14:textId="77777777" w:rsidR="0074479C" w:rsidRPr="0095644B" w:rsidRDefault="0074479C" w:rsidP="0074479C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BMI</w:t>
      </w:r>
    </w:p>
    <w:p w14:paraId="13CEC524" w14:textId="77777777" w:rsidR="0074479C" w:rsidRPr="0095644B" w:rsidRDefault="0074479C" w:rsidP="0074479C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glucose_level</w:t>
      </w:r>
    </w:p>
    <w:p w14:paraId="7E6DBAB5" w14:textId="77777777" w:rsidR="0074479C" w:rsidRPr="0095644B" w:rsidRDefault="0074479C" w:rsidP="0074479C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blood_pressure</w:t>
      </w:r>
    </w:p>
    <w:p w14:paraId="52A0C0A4" w14:textId="77777777" w:rsidR="0074479C" w:rsidRPr="0095644B" w:rsidRDefault="0074479C" w:rsidP="0074479C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insulin</w:t>
      </w:r>
    </w:p>
    <w:p w14:paraId="561919AD" w14:textId="01A9B37D" w:rsidR="0074479C" w:rsidRPr="0095644B" w:rsidRDefault="0074479C" w:rsidP="0074479C">
      <w:p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The target variable is:</w:t>
      </w:r>
      <w:r w:rsidRPr="0095644B">
        <w:rPr>
          <w:rFonts w:asciiTheme="minorHAnsi" w:eastAsiaTheme="majorEastAsia" w:hAnsiTheme="minorHAnsi" w:cstheme="minorHAnsi"/>
          <w:color w:val="000000" w:themeColor="text1"/>
          <w:rtl/>
        </w:rPr>
        <w:t xml:space="preserve"> </w:t>
      </w:r>
      <w:r w:rsidRPr="0095644B">
        <w:rPr>
          <w:rFonts w:asciiTheme="minorHAnsi" w:eastAsiaTheme="majorEastAsia" w:hAnsiTheme="minorHAnsi" w:cstheme="minorHAnsi"/>
          <w:b/>
          <w:bCs/>
          <w:color w:val="000000" w:themeColor="text1"/>
        </w:rPr>
        <w:t>diabetes_risk_score</w:t>
      </w:r>
    </w:p>
    <w:p w14:paraId="1BFAEF05" w14:textId="77777777" w:rsidR="0074479C" w:rsidRPr="0095644B" w:rsidRDefault="0074479C" w:rsidP="0074479C">
      <w:p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To clean the data:</w:t>
      </w:r>
    </w:p>
    <w:p w14:paraId="04B05F3F" w14:textId="77777777" w:rsidR="0074479C" w:rsidRPr="0095644B" w:rsidRDefault="0074479C" w:rsidP="0074479C">
      <w:pPr>
        <w:numPr>
          <w:ilvl w:val="0"/>
          <w:numId w:val="39"/>
        </w:num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I filled missing values with the mean</w:t>
      </w:r>
    </w:p>
    <w:p w14:paraId="7D42B1D9" w14:textId="77777777" w:rsidR="0074479C" w:rsidRPr="0095644B" w:rsidRDefault="0074479C" w:rsidP="0074479C">
      <w:pPr>
        <w:numPr>
          <w:ilvl w:val="0"/>
          <w:numId w:val="39"/>
        </w:numPr>
        <w:spacing w:before="100" w:beforeAutospacing="1" w:after="100" w:afterAutospacing="1"/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I removed duplicate rows</w:t>
      </w:r>
    </w:p>
    <w:p w14:paraId="20448395" w14:textId="59A97F88" w:rsidR="00CE3764" w:rsidRPr="00B65ADB" w:rsidRDefault="00E23549" w:rsidP="00B65ADB">
      <w:pPr>
        <w:spacing w:before="100" w:beforeAutospacing="1" w:after="100" w:afterAutospacing="1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568E5AF3" wp14:editId="7CD3DE3C">
            <wp:extent cx="5727700" cy="2504440"/>
            <wp:effectExtent l="0" t="0" r="0" b="0"/>
            <wp:docPr id="19114540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405" name="Picture 15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97A4" w14:textId="77777777" w:rsidR="00CE3764" w:rsidRDefault="00CE3764" w:rsidP="00232FB5">
      <w:pPr>
        <w:pStyle w:val="Heading3"/>
        <w:rPr>
          <w:rStyle w:val="Strong"/>
          <w:rtl/>
        </w:rPr>
      </w:pPr>
    </w:p>
    <w:p w14:paraId="14F0F111" w14:textId="77777777" w:rsidR="00E23549" w:rsidRDefault="00E23549" w:rsidP="00E23549">
      <w:pPr>
        <w:rPr>
          <w:rtl/>
        </w:rPr>
      </w:pPr>
    </w:p>
    <w:p w14:paraId="5523F457" w14:textId="77777777" w:rsidR="00E23549" w:rsidRDefault="00E23549" w:rsidP="00E23549">
      <w:pPr>
        <w:rPr>
          <w:rtl/>
        </w:rPr>
      </w:pPr>
    </w:p>
    <w:p w14:paraId="3B84B2DD" w14:textId="77777777" w:rsidR="00E23549" w:rsidRPr="00E23549" w:rsidRDefault="00E23549" w:rsidP="00E23549"/>
    <w:p w14:paraId="395D415C" w14:textId="16099FA1" w:rsidR="00232FB5" w:rsidRPr="00D458AA" w:rsidRDefault="00232FB5" w:rsidP="00232FB5">
      <w:pPr>
        <w:pStyle w:val="Heading3"/>
      </w:pPr>
      <w:r w:rsidRPr="00D458AA">
        <w:rPr>
          <w:rStyle w:val="Strong"/>
        </w:rPr>
        <w:lastRenderedPageBreak/>
        <w:t>2. Detecting and Removing Outliers</w:t>
      </w:r>
    </w:p>
    <w:p w14:paraId="4F556B6C" w14:textId="77777777" w:rsidR="008904E8" w:rsidRPr="0095644B" w:rsidRDefault="008904E8" w:rsidP="008904E8">
      <w:pPr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 xml:space="preserve">Outliers are values that are too high or too low. They can make the model less accurate. I used the </w:t>
      </w:r>
      <w:r w:rsidRPr="0095644B">
        <w:rPr>
          <w:rFonts w:asciiTheme="minorHAnsi" w:eastAsiaTheme="majorEastAsia" w:hAnsiTheme="minorHAnsi" w:cstheme="minorHAnsi"/>
          <w:b/>
          <w:bCs/>
          <w:color w:val="000000" w:themeColor="text1"/>
        </w:rPr>
        <w:t>IQR method</w:t>
      </w:r>
      <w:r w:rsidRPr="0095644B">
        <w:rPr>
          <w:rFonts w:asciiTheme="minorHAnsi" w:eastAsiaTheme="majorEastAsia" w:hAnsiTheme="minorHAnsi" w:cstheme="minorHAnsi"/>
          <w:color w:val="000000" w:themeColor="text1"/>
        </w:rPr>
        <w:t xml:space="preserve"> to find and remove them.</w:t>
      </w:r>
    </w:p>
    <w:p w14:paraId="1B06FC02" w14:textId="77777777" w:rsidR="008904E8" w:rsidRPr="0095644B" w:rsidRDefault="008904E8" w:rsidP="008904E8">
      <w:pPr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Steps:</w:t>
      </w:r>
    </w:p>
    <w:p w14:paraId="75FE902C" w14:textId="77777777" w:rsidR="008904E8" w:rsidRPr="0095644B" w:rsidRDefault="008904E8" w:rsidP="008904E8">
      <w:pPr>
        <w:numPr>
          <w:ilvl w:val="0"/>
          <w:numId w:val="40"/>
        </w:numPr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Find Q1 and Q3</w:t>
      </w:r>
    </w:p>
    <w:p w14:paraId="41EDD1B5" w14:textId="77777777" w:rsidR="008904E8" w:rsidRPr="0095644B" w:rsidRDefault="008904E8" w:rsidP="008904E8">
      <w:pPr>
        <w:numPr>
          <w:ilvl w:val="0"/>
          <w:numId w:val="40"/>
        </w:numPr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Calculate IQR = Q3 – Q1</w:t>
      </w:r>
    </w:p>
    <w:p w14:paraId="5B92F1FB" w14:textId="77777777" w:rsidR="008904E8" w:rsidRPr="0095644B" w:rsidRDefault="008904E8" w:rsidP="008904E8">
      <w:pPr>
        <w:numPr>
          <w:ilvl w:val="0"/>
          <w:numId w:val="40"/>
        </w:numPr>
        <w:rPr>
          <w:rFonts w:asciiTheme="minorHAnsi" w:eastAsiaTheme="majorEastAsia" w:hAnsiTheme="minorHAnsi" w:cstheme="minorHAnsi"/>
          <w:color w:val="000000" w:themeColor="text1"/>
        </w:rPr>
      </w:pPr>
      <w:r w:rsidRPr="0095644B">
        <w:rPr>
          <w:rFonts w:asciiTheme="minorHAnsi" w:eastAsiaTheme="majorEastAsia" w:hAnsiTheme="minorHAnsi" w:cstheme="minorHAnsi"/>
          <w:color w:val="000000" w:themeColor="text1"/>
        </w:rPr>
        <w:t>Remove values outside the allowed range</w:t>
      </w:r>
    </w:p>
    <w:p w14:paraId="1B04B2E5" w14:textId="5D7505FB" w:rsidR="00CE3764" w:rsidRDefault="00E23549" w:rsidP="00CE3764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6D734DDD" wp14:editId="07FC794F">
            <wp:extent cx="4437888" cy="1805167"/>
            <wp:effectExtent l="0" t="0" r="0" b="0"/>
            <wp:docPr id="157345322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3226" name="Picture 17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319" cy="18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AD05" w14:textId="77777777" w:rsidR="00CE3764" w:rsidRPr="00CE3764" w:rsidRDefault="00CE3764" w:rsidP="00CE3764"/>
    <w:p w14:paraId="5619F536" w14:textId="4DBC78CA" w:rsidR="009E070A" w:rsidRPr="009E070A" w:rsidRDefault="009E070A" w:rsidP="009E070A">
      <w:pPr>
        <w:pStyle w:val="Heading3"/>
        <w:rPr>
          <w:b/>
          <w:bCs/>
          <w:lang w:val="en-US"/>
        </w:rPr>
      </w:pPr>
      <w:r>
        <w:rPr>
          <w:rStyle w:val="Strong"/>
          <w:lang w:val="en-US"/>
        </w:rPr>
        <w:t>3.</w:t>
      </w:r>
      <w:r w:rsidR="00232FB5" w:rsidRPr="00D458AA">
        <w:rPr>
          <w:rStyle w:val="Strong"/>
        </w:rPr>
        <w:t>Splitting the Data</w:t>
      </w:r>
    </w:p>
    <w:p w14:paraId="18C5F688" w14:textId="77777777" w:rsidR="009E070A" w:rsidRPr="0095644B" w:rsidRDefault="009E070A" w:rsidP="009E070A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After cleaning the dataset, I selected the columns that I will use in my model.</w:t>
      </w:r>
    </w:p>
    <w:p w14:paraId="0741EB38" w14:textId="77777777" w:rsidR="009E070A" w:rsidRPr="0095644B" w:rsidRDefault="009E070A" w:rsidP="009E070A">
      <w:pPr>
        <w:rPr>
          <w:rFonts w:asciiTheme="minorHAnsi" w:hAnsiTheme="minorHAnsi" w:cstheme="minorHAnsi"/>
        </w:rPr>
      </w:pPr>
    </w:p>
    <w:p w14:paraId="4751D303" w14:textId="77777777" w:rsidR="009E070A" w:rsidRPr="0095644B" w:rsidRDefault="009E070A" w:rsidP="009E070A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 xml:space="preserve"> The independent variables (X) are: age, bmi, blood_pressure, fasting_glucose_level, and insulin_level. </w:t>
      </w:r>
    </w:p>
    <w:p w14:paraId="6EE914DD" w14:textId="06E982F6" w:rsidR="009E070A" w:rsidRPr="0095644B" w:rsidRDefault="009E070A" w:rsidP="009E070A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The dependent variable (y) is: diabetes_risk_score, which is the value I want to predict.</w:t>
      </w:r>
    </w:p>
    <w:p w14:paraId="3AF15E8D" w14:textId="77777777" w:rsidR="009E070A" w:rsidRPr="0095644B" w:rsidRDefault="009E070A" w:rsidP="009E070A">
      <w:pPr>
        <w:rPr>
          <w:rFonts w:asciiTheme="minorHAnsi" w:hAnsiTheme="minorHAnsi" w:cstheme="minorHAnsi"/>
        </w:rPr>
      </w:pPr>
    </w:p>
    <w:p w14:paraId="02A6214C" w14:textId="0D741BCE" w:rsidR="00D97B0A" w:rsidRPr="0095644B" w:rsidRDefault="009E070A" w:rsidP="009E070A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I split the data into training and testing sets. The training set helps the model learn, and the testing set shows how well the model performs. I used 80% for training and 20% for testing.</w:t>
      </w:r>
    </w:p>
    <w:p w14:paraId="6112B5A3" w14:textId="58476E3C" w:rsidR="00D97B0A" w:rsidRDefault="009E070A" w:rsidP="00D97B0A">
      <w:r>
        <w:rPr>
          <w:noProof/>
        </w:rPr>
        <w:drawing>
          <wp:inline distT="0" distB="0" distL="0" distR="0" wp14:anchorId="475CC6E4" wp14:editId="31CFB26B">
            <wp:extent cx="4583026" cy="1347470"/>
            <wp:effectExtent l="0" t="0" r="1905" b="0"/>
            <wp:docPr id="1546716182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16182" name="Picture 18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26" cy="13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2DCE" w14:textId="58C517EB" w:rsidR="00D97B0A" w:rsidRDefault="00D97B0A" w:rsidP="008904E8"/>
    <w:p w14:paraId="2996C3CB" w14:textId="77777777" w:rsidR="009E070A" w:rsidRDefault="009E070A" w:rsidP="008904E8">
      <w:pPr>
        <w:rPr>
          <w:b/>
          <w:bCs/>
        </w:rPr>
      </w:pPr>
    </w:p>
    <w:p w14:paraId="07023A84" w14:textId="331D7DE9" w:rsidR="009E070A" w:rsidRDefault="009E070A" w:rsidP="009E070A">
      <w:pPr>
        <w:rPr>
          <w:b/>
          <w:bCs/>
        </w:rPr>
      </w:pPr>
      <w:r w:rsidRPr="000E77F3">
        <w:rPr>
          <w:b/>
          <w:bCs/>
        </w:rPr>
        <w:t>Split the data</w:t>
      </w:r>
    </w:p>
    <w:p w14:paraId="3313EE44" w14:textId="1784B790" w:rsidR="009E070A" w:rsidRDefault="009E070A" w:rsidP="008904E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82D54B" wp14:editId="38F1DD9D">
            <wp:extent cx="4425696" cy="817429"/>
            <wp:effectExtent l="0" t="0" r="0" b="0"/>
            <wp:docPr id="1558917698" name="Picture 20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17698" name="Picture 20" descr="A white rectangular object with a black bord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350" cy="82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C34C" w14:textId="77777777" w:rsidR="009E070A" w:rsidRDefault="009E070A" w:rsidP="008904E8">
      <w:pPr>
        <w:rPr>
          <w:b/>
          <w:bCs/>
          <w:rtl/>
        </w:rPr>
      </w:pPr>
    </w:p>
    <w:p w14:paraId="7A073AA6" w14:textId="77777777" w:rsidR="00B25C23" w:rsidRDefault="00B25C23" w:rsidP="008904E8">
      <w:pPr>
        <w:rPr>
          <w:b/>
          <w:bCs/>
          <w:rtl/>
        </w:rPr>
      </w:pPr>
    </w:p>
    <w:p w14:paraId="529F3185" w14:textId="77777777" w:rsidR="00C87605" w:rsidRDefault="00C87605" w:rsidP="008904E8">
      <w:pPr>
        <w:rPr>
          <w:b/>
          <w:bCs/>
          <w:rtl/>
        </w:rPr>
      </w:pPr>
    </w:p>
    <w:p w14:paraId="49C771CE" w14:textId="77777777" w:rsidR="00C87605" w:rsidRDefault="00C87605" w:rsidP="008904E8">
      <w:pPr>
        <w:rPr>
          <w:b/>
          <w:bCs/>
        </w:rPr>
      </w:pPr>
    </w:p>
    <w:p w14:paraId="0E25703F" w14:textId="644C5ABC" w:rsidR="008904E8" w:rsidRPr="008904E8" w:rsidRDefault="008904E8" w:rsidP="008904E8">
      <w:pPr>
        <w:rPr>
          <w:b/>
          <w:bCs/>
        </w:rPr>
      </w:pPr>
      <w:r w:rsidRPr="008904E8">
        <w:rPr>
          <w:b/>
          <w:bCs/>
        </w:rPr>
        <w:t>Feature Scaling</w:t>
      </w:r>
    </w:p>
    <w:p w14:paraId="4D4FEAEA" w14:textId="183F0B59" w:rsidR="008904E8" w:rsidRPr="0095644B" w:rsidRDefault="008904E8" w:rsidP="008904E8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 xml:space="preserve">The features have different scales. To make them equal, I used </w:t>
      </w:r>
      <w:r w:rsidRPr="0095644B">
        <w:rPr>
          <w:rFonts w:asciiTheme="minorHAnsi" w:hAnsiTheme="minorHAnsi" w:cstheme="minorHAnsi"/>
          <w:b/>
          <w:bCs/>
        </w:rPr>
        <w:t>StandardScaler</w:t>
      </w:r>
      <w:r w:rsidRPr="0095644B">
        <w:rPr>
          <w:rFonts w:asciiTheme="minorHAnsi" w:hAnsiTheme="minorHAnsi" w:cstheme="minorHAnsi"/>
        </w:rPr>
        <w:t xml:space="preserve">. </w:t>
      </w:r>
    </w:p>
    <w:p w14:paraId="1EB08F36" w14:textId="7672D013" w:rsidR="00D90B78" w:rsidRPr="0095644B" w:rsidRDefault="00D90B78" w:rsidP="00D90B78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After I scaled the data the data now has a mean of 0 and a standard deviation of 1</w:t>
      </w:r>
      <w:r w:rsidRPr="0095644B">
        <w:rPr>
          <w:rFonts w:asciiTheme="minorHAnsi" w:hAnsiTheme="minorHAnsi" w:cstheme="minorHAnsi"/>
          <w:rtl/>
        </w:rPr>
        <w:t xml:space="preserve"> . </w:t>
      </w:r>
    </w:p>
    <w:p w14:paraId="224345A5" w14:textId="1AFD2E27" w:rsidR="00D97B0A" w:rsidRPr="0095644B" w:rsidRDefault="00D90B78" w:rsidP="00D97B0A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This helps the models work better.</w:t>
      </w:r>
    </w:p>
    <w:p w14:paraId="15997306" w14:textId="755E4AC4" w:rsidR="00D97B0A" w:rsidRPr="00D97B0A" w:rsidRDefault="00D90B78" w:rsidP="00D97B0A">
      <w:r>
        <w:rPr>
          <w:noProof/>
        </w:rPr>
        <w:drawing>
          <wp:inline distT="0" distB="0" distL="0" distR="0" wp14:anchorId="3D673DA9" wp14:editId="64564A6E">
            <wp:extent cx="4921287" cy="1267968"/>
            <wp:effectExtent l="0" t="0" r="0" b="2540"/>
            <wp:docPr id="2061104192" name="Picture 2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04192" name="Picture 21" descr="A white rectangular object with black tex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887" cy="127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9F43" w14:textId="77777777" w:rsidR="0095644B" w:rsidRDefault="00E54129" w:rsidP="0095644B">
      <w:pPr>
        <w:spacing w:before="100" w:beforeAutospacing="1" w:after="100" w:afterAutospacing="1"/>
        <w:ind w:left="720"/>
      </w:pPr>
      <w:r>
        <w:rPr>
          <w:rStyle w:val="Strong"/>
          <w:rFonts w:hint="cs"/>
          <w:rtl/>
        </w:rPr>
        <w:t>4</w:t>
      </w:r>
      <w:r>
        <w:rPr>
          <w:rStyle w:val="Strong"/>
        </w:rPr>
        <w:t>.</w:t>
      </w:r>
      <w:r w:rsidR="00232FB5" w:rsidRPr="00D458AA">
        <w:rPr>
          <w:rStyle w:val="Strong"/>
        </w:rPr>
        <w:t>Regression Models</w:t>
      </w:r>
      <w:r w:rsidR="00232FB5" w:rsidRPr="00CD5D89">
        <w:t>:</w:t>
      </w:r>
    </w:p>
    <w:p w14:paraId="17670111" w14:textId="57A7C176" w:rsidR="00CD5D89" w:rsidRPr="0095644B" w:rsidRDefault="00CD5D89" w:rsidP="0095644B">
      <w:pPr>
        <w:spacing w:before="100" w:beforeAutospacing="1" w:after="100" w:afterAutospacing="1"/>
      </w:pPr>
      <w:r w:rsidRPr="00CD5D89">
        <w:rPr>
          <w:rFonts w:cstheme="minorHAnsi"/>
          <w:rtl/>
        </w:rPr>
        <w:t xml:space="preserve"> </w:t>
      </w:r>
      <w:r w:rsidRPr="0095644B">
        <w:rPr>
          <w:rFonts w:asciiTheme="minorHAnsi" w:eastAsiaTheme="minorHAnsi" w:hAnsiTheme="minorHAnsi" w:cstheme="minorHAnsi"/>
        </w:rPr>
        <w:t>In this step I tried out regression models to forecast the diabetes risk score.</w:t>
      </w:r>
      <w:r w:rsidRPr="0095644B">
        <w:rPr>
          <w:rFonts w:asciiTheme="minorHAnsi" w:hAnsiTheme="minorHAnsi" w:cstheme="minorHAnsi"/>
          <w:rtl/>
        </w:rPr>
        <w:t xml:space="preserve"> </w:t>
      </w:r>
      <w:r w:rsidRPr="0095644B">
        <w:rPr>
          <w:rFonts w:asciiTheme="minorHAnsi" w:eastAsiaTheme="minorHAnsi" w:hAnsiTheme="minorHAnsi" w:cstheme="minorHAnsi"/>
        </w:rPr>
        <w:t>I tested models because each one learns differently.</w:t>
      </w:r>
      <w:r w:rsidRPr="0095644B">
        <w:rPr>
          <w:rFonts w:asciiTheme="minorHAnsi" w:hAnsiTheme="minorHAnsi" w:cstheme="minorHAnsi"/>
          <w:rtl/>
        </w:rPr>
        <w:t xml:space="preserve"> </w:t>
      </w:r>
      <w:r w:rsidRPr="0095644B">
        <w:rPr>
          <w:rFonts w:asciiTheme="minorHAnsi" w:eastAsiaTheme="minorHAnsi" w:hAnsiTheme="minorHAnsi" w:cstheme="minorHAnsi"/>
          <w:sz w:val="26"/>
          <w:szCs w:val="26"/>
        </w:rPr>
        <w:t>The models I used were:</w:t>
      </w:r>
    </w:p>
    <w:p w14:paraId="5BDAA3F4" w14:textId="2425FB6C" w:rsidR="00112D8F" w:rsidRPr="0095644B" w:rsidRDefault="00232FB5" w:rsidP="00CD5D8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cstheme="minorHAnsi"/>
        </w:rPr>
      </w:pPr>
      <w:r w:rsidRPr="0095644B">
        <w:rPr>
          <w:rStyle w:val="Strong"/>
          <w:rFonts w:cstheme="minorHAnsi"/>
        </w:rPr>
        <w:t>Linear Regression</w:t>
      </w:r>
      <w:r w:rsidRPr="0095644B">
        <w:rPr>
          <w:rFonts w:cstheme="minorHAnsi"/>
        </w:rPr>
        <w:t>:</w:t>
      </w:r>
      <w:r w:rsidR="00112D8F" w:rsidRPr="0095644B">
        <w:rPr>
          <w:rFonts w:cstheme="minorHAnsi"/>
          <w:rtl/>
        </w:rPr>
        <w:t xml:space="preserve"> </w:t>
      </w:r>
      <w:r w:rsidR="00CD5D89" w:rsidRPr="0095644B">
        <w:rPr>
          <w:rFonts w:eastAsia="Times New Roman" w:cstheme="minorHAnsi"/>
        </w:rPr>
        <w:t>makes a straight line.</w:t>
      </w:r>
    </w:p>
    <w:p w14:paraId="310F81F6" w14:textId="3A29E5DC" w:rsidR="00112D8F" w:rsidRPr="0095644B" w:rsidRDefault="00232FB5" w:rsidP="00CD5D8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cstheme="minorHAnsi"/>
        </w:rPr>
      </w:pPr>
      <w:r w:rsidRPr="0095644B">
        <w:rPr>
          <w:rStyle w:val="Strong"/>
          <w:rFonts w:cstheme="minorHAnsi"/>
        </w:rPr>
        <w:t>Polynomial Regression (Degree 2)</w:t>
      </w:r>
      <w:r w:rsidRPr="0095644B">
        <w:rPr>
          <w:rFonts w:cstheme="minorHAnsi"/>
        </w:rPr>
        <w:t>:</w:t>
      </w:r>
      <w:r w:rsidR="00CD5D89" w:rsidRPr="0095644B">
        <w:rPr>
          <w:rFonts w:cstheme="minorHAnsi"/>
        </w:rPr>
        <w:t xml:space="preserve"> adds more terms to learn curves.</w:t>
      </w:r>
    </w:p>
    <w:p w14:paraId="7973F2E2" w14:textId="2900259A" w:rsidR="00112D8F" w:rsidRPr="0095644B" w:rsidRDefault="00232FB5" w:rsidP="00CD5D8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cstheme="minorHAnsi"/>
        </w:rPr>
      </w:pPr>
      <w:r w:rsidRPr="0095644B">
        <w:rPr>
          <w:rStyle w:val="Strong"/>
          <w:rFonts w:cstheme="minorHAnsi"/>
        </w:rPr>
        <w:t>Ridge Regression</w:t>
      </w:r>
      <w:r w:rsidRPr="0095644B">
        <w:rPr>
          <w:rFonts w:cstheme="minorHAnsi"/>
        </w:rPr>
        <w:t>:</w:t>
      </w:r>
      <w:r w:rsidR="00112D8F" w:rsidRPr="0095644B">
        <w:rPr>
          <w:rFonts w:cstheme="minorHAnsi"/>
          <w:rtl/>
        </w:rPr>
        <w:t xml:space="preserve"> </w:t>
      </w:r>
      <w:r w:rsidR="00112D8F" w:rsidRPr="0095644B">
        <w:rPr>
          <w:rFonts w:eastAsia="Times New Roman" w:cstheme="minorHAnsi"/>
          <w:lang w:val="en-AE"/>
        </w:rPr>
        <w:t xml:space="preserve"> </w:t>
      </w:r>
      <w:r w:rsidR="00CD5D89" w:rsidRPr="0095644B">
        <w:rPr>
          <w:rFonts w:eastAsia="Times New Roman" w:cstheme="minorHAnsi"/>
        </w:rPr>
        <w:t>reduces overfitting.</w:t>
      </w:r>
    </w:p>
    <w:p w14:paraId="017A77D9" w14:textId="50E15682" w:rsidR="00112D8F" w:rsidRPr="0095644B" w:rsidRDefault="00232FB5" w:rsidP="00CD5D8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cstheme="minorHAnsi"/>
        </w:rPr>
      </w:pPr>
      <w:r w:rsidRPr="0095644B">
        <w:rPr>
          <w:rStyle w:val="Strong"/>
          <w:rFonts w:cstheme="minorHAnsi"/>
        </w:rPr>
        <w:t xml:space="preserve">Lasso </w:t>
      </w:r>
      <w:proofErr w:type="gramStart"/>
      <w:r w:rsidRPr="0095644B">
        <w:rPr>
          <w:rStyle w:val="Strong"/>
          <w:rFonts w:cstheme="minorHAnsi"/>
        </w:rPr>
        <w:t>Regression</w:t>
      </w:r>
      <w:r w:rsidRPr="0095644B">
        <w:rPr>
          <w:rFonts w:cstheme="minorHAnsi"/>
        </w:rPr>
        <w:t>:</w:t>
      </w:r>
      <w:proofErr w:type="gramEnd"/>
      <w:r w:rsidR="00CD5D89" w:rsidRPr="0095644B">
        <w:rPr>
          <w:rFonts w:cstheme="minorHAnsi"/>
        </w:rPr>
        <w:t xml:space="preserve"> removes weak features.</w:t>
      </w:r>
    </w:p>
    <w:p w14:paraId="07D70ABA" w14:textId="6AEDC981" w:rsidR="00112D8F" w:rsidRPr="0095644B" w:rsidRDefault="00232FB5" w:rsidP="00CD5D8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cstheme="minorHAnsi"/>
          <w:rtl/>
        </w:rPr>
      </w:pPr>
      <w:r w:rsidRPr="0095644B">
        <w:rPr>
          <w:rStyle w:val="Strong"/>
          <w:rFonts w:cstheme="minorHAnsi"/>
        </w:rPr>
        <w:t>Elastic Net Regression</w:t>
      </w:r>
      <w:r w:rsidRPr="0095644B">
        <w:rPr>
          <w:rFonts w:cstheme="minorHAnsi"/>
        </w:rPr>
        <w:t>:</w:t>
      </w:r>
      <w:r w:rsidR="00CD5D89" w:rsidRPr="0095644B">
        <w:rPr>
          <w:rFonts w:cstheme="minorHAnsi"/>
        </w:rPr>
        <w:t xml:space="preserve"> </w:t>
      </w:r>
      <w:r w:rsidR="00CD5D89" w:rsidRPr="0095644B">
        <w:rPr>
          <w:rFonts w:eastAsia="Times New Roman" w:cstheme="minorHAnsi"/>
        </w:rPr>
        <w:t>mixes Ridge and Lasso.</w:t>
      </w:r>
    </w:p>
    <w:p w14:paraId="07E0126C" w14:textId="3F5843AA" w:rsidR="00CD5D89" w:rsidRDefault="00B25C23" w:rsidP="00B25C23">
      <w:pPr>
        <w:spacing w:before="100" w:beforeAutospacing="1" w:after="100" w:afterAutospacing="1"/>
        <w:rPr>
          <w:rtl/>
        </w:rPr>
      </w:pPr>
      <w:r>
        <w:rPr>
          <w:noProof/>
          <w:rtl/>
          <w:lang w:val="ar-SA"/>
        </w:rPr>
        <w:lastRenderedPageBreak/>
        <w:drawing>
          <wp:anchor distT="0" distB="0" distL="114300" distR="114300" simplePos="0" relativeHeight="251658240" behindDoc="1" locked="0" layoutInCell="1" allowOverlap="1" wp14:anchorId="47327A59" wp14:editId="0B621AAD">
            <wp:simplePos x="0" y="0"/>
            <wp:positionH relativeFrom="column">
              <wp:posOffset>0</wp:posOffset>
            </wp:positionH>
            <wp:positionV relativeFrom="paragraph">
              <wp:posOffset>2302510</wp:posOffset>
            </wp:positionV>
            <wp:extent cx="4233545" cy="1994535"/>
            <wp:effectExtent l="0" t="0" r="0" b="0"/>
            <wp:wrapTight wrapText="bothSides">
              <wp:wrapPolygon edited="0">
                <wp:start x="0" y="0"/>
                <wp:lineTo x="0" y="21456"/>
                <wp:lineTo x="21513" y="21456"/>
                <wp:lineTo x="21513" y="0"/>
                <wp:lineTo x="0" y="0"/>
              </wp:wrapPolygon>
            </wp:wrapTight>
            <wp:docPr id="61384727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4727" name="Picture 23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5D89">
        <w:rPr>
          <w:noProof/>
          <w:rtl/>
          <w:lang w:val="ar-SA"/>
        </w:rPr>
        <w:drawing>
          <wp:inline distT="0" distB="0" distL="0" distR="0" wp14:anchorId="28324B20" wp14:editId="08499EEA">
            <wp:extent cx="4245033" cy="2298999"/>
            <wp:effectExtent l="0" t="0" r="0" b="0"/>
            <wp:docPr id="15422854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85482" name="Picture 154228548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586" cy="234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433C" w14:textId="6C6C71A1" w:rsidR="00CD5D89" w:rsidRDefault="00CD5D89" w:rsidP="00112D8F">
      <w:pPr>
        <w:spacing w:before="100" w:beforeAutospacing="1" w:after="100" w:afterAutospacing="1"/>
        <w:rPr>
          <w:rtl/>
        </w:rPr>
      </w:pPr>
    </w:p>
    <w:p w14:paraId="4E32A51C" w14:textId="77777777" w:rsidR="00CD5D89" w:rsidRDefault="00CD5D89" w:rsidP="00112D8F">
      <w:pPr>
        <w:spacing w:before="100" w:beforeAutospacing="1" w:after="100" w:afterAutospacing="1"/>
        <w:rPr>
          <w:rtl/>
        </w:rPr>
      </w:pPr>
    </w:p>
    <w:p w14:paraId="5BEEB585" w14:textId="77777777" w:rsidR="00CD5D89" w:rsidRDefault="00CD5D89" w:rsidP="00112D8F">
      <w:pPr>
        <w:spacing w:before="100" w:beforeAutospacing="1" w:after="100" w:afterAutospacing="1"/>
        <w:rPr>
          <w:rtl/>
        </w:rPr>
      </w:pPr>
    </w:p>
    <w:p w14:paraId="4B36B87E" w14:textId="1A6698F5" w:rsidR="00CD5D89" w:rsidRDefault="00CD5D89" w:rsidP="00112D8F">
      <w:pPr>
        <w:spacing w:before="100" w:beforeAutospacing="1" w:after="100" w:afterAutospacing="1"/>
        <w:rPr>
          <w:rtl/>
        </w:rPr>
      </w:pPr>
    </w:p>
    <w:p w14:paraId="03A02EB1" w14:textId="77777777" w:rsidR="0095644B" w:rsidRDefault="0095644B" w:rsidP="00232FB5">
      <w:pPr>
        <w:pStyle w:val="Heading3"/>
        <w:rPr>
          <w:rStyle w:val="Strong"/>
        </w:rPr>
      </w:pPr>
    </w:p>
    <w:p w14:paraId="36E83EFC" w14:textId="77777777" w:rsidR="0095644B" w:rsidRDefault="0095644B" w:rsidP="00232FB5">
      <w:pPr>
        <w:pStyle w:val="Heading3"/>
        <w:rPr>
          <w:rStyle w:val="Strong"/>
        </w:rPr>
      </w:pPr>
    </w:p>
    <w:p w14:paraId="51E5F5EA" w14:textId="77777777" w:rsidR="0095644B" w:rsidRDefault="0095644B" w:rsidP="00232FB5">
      <w:pPr>
        <w:pStyle w:val="Heading3"/>
        <w:rPr>
          <w:rStyle w:val="Strong"/>
        </w:rPr>
      </w:pPr>
    </w:p>
    <w:p w14:paraId="2E2593E0" w14:textId="06C515E7" w:rsidR="00232FB5" w:rsidRPr="00D458AA" w:rsidRDefault="00232FB5" w:rsidP="00232FB5">
      <w:pPr>
        <w:pStyle w:val="Heading3"/>
      </w:pPr>
      <w:r w:rsidRPr="00D458AA">
        <w:rPr>
          <w:rStyle w:val="Strong"/>
        </w:rPr>
        <w:t>5. Evaluating Models</w:t>
      </w:r>
    </w:p>
    <w:p w14:paraId="28723FE1" w14:textId="024160A9" w:rsidR="00AF07C1" w:rsidRPr="0095644B" w:rsidRDefault="00232FB5" w:rsidP="00AF07C1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95644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Predictions</w:t>
      </w:r>
      <w:r w:rsidRPr="0095644B">
        <w:rPr>
          <w:rFonts w:asciiTheme="minorHAnsi" w:hAnsiTheme="minorHAnsi" w:cstheme="minorHAnsi"/>
          <w:color w:val="000000" w:themeColor="text1"/>
        </w:rPr>
        <w:t>:</w:t>
      </w:r>
      <w:r w:rsidR="00AF07C1" w:rsidRPr="0095644B">
        <w:rPr>
          <w:rFonts w:asciiTheme="minorHAnsi" w:hAnsiTheme="minorHAnsi" w:cstheme="minorHAnsi"/>
          <w:color w:val="000000" w:themeColor="text1"/>
        </w:rPr>
        <w:t>Each model predicts the diabetes_risk_score for the test data.</w:t>
      </w:r>
      <w:r w:rsidR="00AF07C1" w:rsidRPr="0095644B">
        <w:rPr>
          <w:rFonts w:asciiTheme="minorHAnsi" w:hAnsiTheme="minorHAnsi" w:cstheme="minorHAnsi"/>
          <w:color w:val="000000" w:themeColor="text1"/>
          <w:rtl/>
        </w:rPr>
        <w:t xml:space="preserve"> </w:t>
      </w:r>
      <w:r w:rsidRPr="0095644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Evaluation Metrics</w:t>
      </w:r>
      <w:r w:rsidRPr="0095644B">
        <w:rPr>
          <w:rFonts w:asciiTheme="minorHAnsi" w:hAnsiTheme="minorHAnsi" w:cstheme="minorHAnsi"/>
          <w:color w:val="000000" w:themeColor="text1"/>
        </w:rPr>
        <w:t>:</w:t>
      </w:r>
    </w:p>
    <w:p w14:paraId="3FB3B991" w14:textId="40B72F17" w:rsidR="00AF07C1" w:rsidRPr="0095644B" w:rsidRDefault="00232FB5" w:rsidP="0095644B">
      <w:pPr>
        <w:numPr>
          <w:ilvl w:val="1"/>
          <w:numId w:val="66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95644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Mean Squared Error (MSE)</w:t>
      </w:r>
      <w:r w:rsidRPr="0095644B">
        <w:rPr>
          <w:rFonts w:asciiTheme="minorHAnsi" w:hAnsiTheme="minorHAnsi" w:cstheme="minorHAnsi"/>
          <w:color w:val="000000" w:themeColor="text1"/>
        </w:rPr>
        <w:t>:</w:t>
      </w:r>
      <w:r w:rsidR="00AF07C1" w:rsidRPr="0095644B">
        <w:rPr>
          <w:rFonts w:asciiTheme="minorHAnsi" w:hAnsiTheme="minorHAnsi" w:cstheme="minorHAnsi"/>
          <w:color w:val="000000" w:themeColor="text1"/>
          <w:rtl/>
        </w:rPr>
        <w:t xml:space="preserve"> </w:t>
      </w:r>
      <w:r w:rsidR="00AF07C1" w:rsidRPr="0095644B">
        <w:rPr>
          <w:rFonts w:asciiTheme="minorHAnsi" w:eastAsiaTheme="minorHAnsi" w:hAnsiTheme="minorHAnsi" w:cstheme="minorHAnsi"/>
          <w:color w:val="000000" w:themeColor="text1"/>
          <w:sz w:val="26"/>
          <w:szCs w:val="26"/>
        </w:rPr>
        <w:t>Shows how far the predicted scores are from the real scores.</w:t>
      </w:r>
      <w:r w:rsidR="00AF07C1" w:rsidRPr="0095644B">
        <w:rPr>
          <w:rFonts w:asciiTheme="minorHAnsi" w:hAnsiTheme="minorHAnsi" w:cstheme="minorHAnsi"/>
          <w:color w:val="000000" w:themeColor="text1"/>
          <w:rtl/>
        </w:rPr>
        <w:t xml:space="preserve">  </w:t>
      </w:r>
      <w:r w:rsidR="00AF07C1" w:rsidRPr="0095644B">
        <w:rPr>
          <w:rFonts w:asciiTheme="minorHAnsi" w:eastAsiaTheme="minorHAnsi" w:hAnsiTheme="minorHAnsi" w:cstheme="minorHAnsi"/>
          <w:color w:val="000000" w:themeColor="text1"/>
          <w:sz w:val="26"/>
          <w:szCs w:val="26"/>
        </w:rPr>
        <w:t>A lower MSE means the model is more accurate.</w:t>
      </w:r>
    </w:p>
    <w:p w14:paraId="0BD4AF74" w14:textId="77777777" w:rsidR="00AF07C1" w:rsidRPr="0095644B" w:rsidRDefault="00232FB5" w:rsidP="0095644B">
      <w:pPr>
        <w:numPr>
          <w:ilvl w:val="1"/>
          <w:numId w:val="66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95644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R-squared (R²)</w:t>
      </w:r>
      <w:r w:rsidRPr="0095644B">
        <w:rPr>
          <w:rFonts w:asciiTheme="minorHAnsi" w:hAnsiTheme="minorHAnsi" w:cstheme="minorHAnsi"/>
          <w:color w:val="000000" w:themeColor="text1"/>
        </w:rPr>
        <w:t>:</w:t>
      </w:r>
      <w:r w:rsidR="00AF07C1" w:rsidRPr="0095644B">
        <w:rPr>
          <w:rFonts w:asciiTheme="minorHAnsi" w:hAnsiTheme="minorHAnsi" w:cstheme="minorHAnsi"/>
          <w:color w:val="000000" w:themeColor="text1"/>
          <w:rtl/>
        </w:rPr>
        <w:t xml:space="preserve"> </w:t>
      </w:r>
      <w:r w:rsidR="00AF07C1" w:rsidRPr="0095644B">
        <w:rPr>
          <w:rFonts w:asciiTheme="minorHAnsi" w:eastAsiaTheme="minorHAnsi" w:hAnsiTheme="minorHAnsi" w:cstheme="minorHAnsi"/>
          <w:color w:val="000000" w:themeColor="text1"/>
          <w:sz w:val="26"/>
          <w:szCs w:val="26"/>
        </w:rPr>
        <w:t>Shows how much of the diabetes risk score the model can explain.</w:t>
      </w:r>
      <w:r w:rsidR="00AF07C1" w:rsidRPr="0095644B">
        <w:rPr>
          <w:rFonts w:asciiTheme="minorHAnsi" w:hAnsiTheme="minorHAnsi" w:cstheme="minorHAnsi"/>
          <w:color w:val="000000" w:themeColor="text1"/>
          <w:rtl/>
        </w:rPr>
        <w:t xml:space="preserve"> </w:t>
      </w:r>
    </w:p>
    <w:p w14:paraId="048F6FEA" w14:textId="77777777" w:rsidR="00AF07C1" w:rsidRPr="0095644B" w:rsidRDefault="00AF07C1" w:rsidP="0095644B">
      <w:pPr>
        <w:numPr>
          <w:ilvl w:val="1"/>
          <w:numId w:val="66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95644B">
        <w:rPr>
          <w:rFonts w:asciiTheme="minorHAnsi" w:eastAsiaTheme="minorHAnsi" w:hAnsiTheme="minorHAnsi" w:cstheme="minorHAnsi"/>
          <w:color w:val="000000" w:themeColor="text1"/>
          <w:sz w:val="26"/>
          <w:szCs w:val="26"/>
        </w:rPr>
        <w:t>A higher R² means the model fits the data better.</w:t>
      </w:r>
      <w:r w:rsidRPr="0095644B">
        <w:rPr>
          <w:rFonts w:asciiTheme="minorHAnsi" w:hAnsiTheme="minorHAnsi" w:cstheme="minorHAnsi"/>
          <w:color w:val="000000" w:themeColor="text1"/>
          <w:rtl/>
        </w:rPr>
        <w:t xml:space="preserve"> </w:t>
      </w:r>
    </w:p>
    <w:p w14:paraId="7413B969" w14:textId="26DCED7C" w:rsidR="00AF07C1" w:rsidRPr="00BE2EF4" w:rsidRDefault="00AF07C1" w:rsidP="0095644B">
      <w:pPr>
        <w:numPr>
          <w:ilvl w:val="1"/>
          <w:numId w:val="66"/>
        </w:numPr>
        <w:spacing w:before="100" w:beforeAutospacing="1" w:after="100" w:afterAutospacing="1"/>
        <w:rPr>
          <w:color w:val="000000" w:themeColor="text1"/>
        </w:rPr>
      </w:pPr>
      <w:r w:rsidRPr="0095644B">
        <w:rPr>
          <w:rFonts w:asciiTheme="minorHAnsi" w:eastAsiaTheme="minorHAnsi" w:hAnsiTheme="minorHAnsi" w:cstheme="minorHAnsi"/>
          <w:color w:val="000000" w:themeColor="text1"/>
          <w:sz w:val="26"/>
          <w:szCs w:val="26"/>
        </w:rPr>
        <w:t>R² is between 0 and 1</w:t>
      </w:r>
      <w:r w:rsidRPr="00BE2EF4">
        <w:rPr>
          <w:rFonts w:ascii="AppleSystemUIFont" w:eastAsiaTheme="minorHAnsi" w:hAnsi="AppleSystemUIFont" w:cs="AppleSystemUIFont"/>
          <w:color w:val="000000" w:themeColor="text1"/>
          <w:sz w:val="26"/>
          <w:szCs w:val="26"/>
        </w:rPr>
        <w:t>.</w:t>
      </w:r>
    </w:p>
    <w:p w14:paraId="51AFEB12" w14:textId="77777777" w:rsidR="00232FB5" w:rsidRPr="00BE2EF4" w:rsidRDefault="00232FB5" w:rsidP="00232FB5">
      <w:pPr>
        <w:pStyle w:val="Heading3"/>
        <w:rPr>
          <w:color w:val="000000" w:themeColor="text1"/>
        </w:rPr>
      </w:pPr>
      <w:r w:rsidRPr="00BE2EF4">
        <w:rPr>
          <w:rStyle w:val="Strong"/>
          <w:color w:val="000000" w:themeColor="text1"/>
        </w:rPr>
        <w:lastRenderedPageBreak/>
        <w:t>6. Selecting the Best Model</w:t>
      </w:r>
    </w:p>
    <w:p w14:paraId="6C0188D6" w14:textId="43A04FC8" w:rsidR="00AF07C1" w:rsidRPr="00BE2EF4" w:rsidRDefault="00AF07C1" w:rsidP="00AF07C1">
      <w:pPr>
        <w:pStyle w:val="Heading3"/>
        <w:rPr>
          <w:rFonts w:asciiTheme="minorHAnsi" w:eastAsiaTheme="minorEastAsia" w:hAnsiTheme="minorHAnsi" w:cs="Times New Roman"/>
          <w:color w:val="000000" w:themeColor="text1"/>
          <w:rtl/>
          <w:lang w:val="en-US"/>
        </w:rPr>
      </w:pPr>
      <w:r w:rsidRPr="00BE2EF4">
        <w:rPr>
          <w:rFonts w:asciiTheme="minorHAnsi" w:eastAsiaTheme="minorEastAsia" w:hAnsiTheme="minorHAnsi" w:cs="Times New Roman"/>
          <w:color w:val="000000" w:themeColor="text1"/>
          <w:lang w:val="en-US"/>
        </w:rPr>
        <w:t>T</w:t>
      </w:r>
      <w:r w:rsidRPr="00BE2EF4">
        <w:rPr>
          <w:rFonts w:asciiTheme="minorHAnsi" w:eastAsiaTheme="minorEastAsia" w:hAnsiTheme="minorHAnsi" w:cs="Times New Roman"/>
          <w:color w:val="000000" w:themeColor="text1"/>
        </w:rPr>
        <w:t>he best model by looking at two things: the model with the highest R² and the model with the lowest MSE.</w:t>
      </w:r>
    </w:p>
    <w:p w14:paraId="0FD7BFEE" w14:textId="77777777" w:rsidR="00AF07C1" w:rsidRPr="00BE2EF4" w:rsidRDefault="00AF07C1" w:rsidP="00AF07C1">
      <w:pPr>
        <w:pStyle w:val="Heading3"/>
        <w:rPr>
          <w:rFonts w:asciiTheme="minorHAnsi" w:eastAsiaTheme="minorEastAsia" w:hAnsiTheme="minorHAnsi" w:cs="Times New Roman"/>
          <w:b/>
          <w:bCs/>
          <w:color w:val="000000" w:themeColor="text1"/>
          <w:rtl/>
          <w:lang w:val="en-US"/>
        </w:rPr>
      </w:pPr>
    </w:p>
    <w:p w14:paraId="34EC7BA8" w14:textId="11EB6D96" w:rsidR="00232FB5" w:rsidRPr="00BE2EF4" w:rsidRDefault="00232FB5" w:rsidP="00AF07C1">
      <w:pPr>
        <w:pStyle w:val="Heading3"/>
        <w:rPr>
          <w:color w:val="000000" w:themeColor="text1"/>
        </w:rPr>
      </w:pPr>
      <w:r w:rsidRPr="00BE2EF4">
        <w:rPr>
          <w:rStyle w:val="Strong"/>
          <w:color w:val="000000" w:themeColor="text1"/>
        </w:rPr>
        <w:t>7. Printing the Regression Equation</w:t>
      </w:r>
    </w:p>
    <w:p w14:paraId="00FB168A" w14:textId="77777777" w:rsidR="00BE2EF4" w:rsidRPr="0095644B" w:rsidRDefault="00BE2EF4" w:rsidP="0095644B">
      <w:pPr>
        <w:pStyle w:val="Heading3"/>
        <w:numPr>
          <w:ilvl w:val="1"/>
          <w:numId w:val="67"/>
        </w:numPr>
        <w:rPr>
          <w:rFonts w:asciiTheme="minorHAnsi" w:hAnsiTheme="minorHAnsi" w:cstheme="minorHAnsi"/>
          <w:color w:val="000000" w:themeColor="text1"/>
        </w:rPr>
      </w:pPr>
      <w:r w:rsidRPr="0095644B">
        <w:rPr>
          <w:rFonts w:asciiTheme="minorHAnsi" w:hAnsiTheme="minorHAnsi" w:cstheme="minorHAnsi"/>
          <w:color w:val="000000" w:themeColor="text1"/>
        </w:rPr>
        <w:t>We take the intercept and the coefficients from the model.</w:t>
      </w:r>
    </w:p>
    <w:p w14:paraId="3B9C6860" w14:textId="77777777" w:rsidR="00BE2EF4" w:rsidRPr="0095644B" w:rsidRDefault="00BE2EF4" w:rsidP="0095644B">
      <w:pPr>
        <w:pStyle w:val="Heading3"/>
        <w:numPr>
          <w:ilvl w:val="1"/>
          <w:numId w:val="67"/>
        </w:numPr>
        <w:rPr>
          <w:rFonts w:asciiTheme="minorHAnsi" w:hAnsiTheme="minorHAnsi" w:cstheme="minorHAnsi"/>
          <w:color w:val="000000" w:themeColor="text1"/>
        </w:rPr>
      </w:pPr>
      <w:r w:rsidRPr="0095644B">
        <w:rPr>
          <w:rFonts w:asciiTheme="minorHAnsi" w:hAnsiTheme="minorHAnsi" w:cstheme="minorHAnsi"/>
          <w:color w:val="000000" w:themeColor="text1"/>
        </w:rPr>
        <w:t>Then we use them to write the prediction equation.</w:t>
      </w:r>
    </w:p>
    <w:p w14:paraId="7A5D0636" w14:textId="77777777" w:rsidR="00BE2EF4" w:rsidRPr="0095644B" w:rsidRDefault="00BE2EF4" w:rsidP="0095644B">
      <w:pPr>
        <w:pStyle w:val="Heading3"/>
        <w:numPr>
          <w:ilvl w:val="0"/>
          <w:numId w:val="67"/>
        </w:numPr>
        <w:rPr>
          <w:rFonts w:asciiTheme="minorHAnsi" w:hAnsiTheme="minorHAnsi" w:cstheme="minorHAnsi"/>
          <w:color w:val="000000" w:themeColor="text1"/>
        </w:rPr>
      </w:pPr>
      <w:r w:rsidRPr="0095644B">
        <w:rPr>
          <w:rFonts w:asciiTheme="minorHAnsi" w:hAnsiTheme="minorHAnsi" w:cstheme="minorHAnsi"/>
          <w:color w:val="000000" w:themeColor="text1"/>
        </w:rPr>
        <w:t>diabetes_risk_score = b0 + b1·x1 + b2·x2 + b3·x3 + b4·x4</w:t>
      </w:r>
    </w:p>
    <w:p w14:paraId="5DC43B07" w14:textId="77777777" w:rsidR="00BE2EF4" w:rsidRPr="0095644B" w:rsidRDefault="00BE2EF4" w:rsidP="0095644B">
      <w:pPr>
        <w:pStyle w:val="Heading3"/>
        <w:numPr>
          <w:ilvl w:val="0"/>
          <w:numId w:val="67"/>
        </w:numPr>
        <w:rPr>
          <w:rFonts w:asciiTheme="minorHAnsi" w:hAnsiTheme="minorHAnsi" w:cstheme="minorHAnsi"/>
          <w:color w:val="000000" w:themeColor="text1"/>
        </w:rPr>
      </w:pPr>
      <w:r w:rsidRPr="0095644B">
        <w:rPr>
          <w:rFonts w:asciiTheme="minorHAnsi" w:hAnsiTheme="minorHAnsi" w:cstheme="minorHAnsi"/>
          <w:color w:val="000000" w:themeColor="text1"/>
        </w:rPr>
        <w:t>b0 = intercept</w:t>
      </w:r>
    </w:p>
    <w:p w14:paraId="4C196DA9" w14:textId="77777777" w:rsidR="00BE2EF4" w:rsidRPr="0095644B" w:rsidRDefault="00BE2EF4" w:rsidP="0095644B">
      <w:pPr>
        <w:pStyle w:val="Heading3"/>
        <w:numPr>
          <w:ilvl w:val="0"/>
          <w:numId w:val="67"/>
        </w:numPr>
        <w:rPr>
          <w:rFonts w:asciiTheme="minorHAnsi" w:hAnsiTheme="minorHAnsi" w:cstheme="minorHAnsi"/>
          <w:color w:val="000000" w:themeColor="text1"/>
        </w:rPr>
      </w:pPr>
      <w:r w:rsidRPr="0095644B">
        <w:rPr>
          <w:rFonts w:asciiTheme="minorHAnsi" w:hAnsiTheme="minorHAnsi" w:cstheme="minorHAnsi"/>
          <w:color w:val="000000" w:themeColor="text1"/>
        </w:rPr>
        <w:t>b1–b4 = coefficients</w:t>
      </w:r>
    </w:p>
    <w:p w14:paraId="1856A1B7" w14:textId="0BCBE245" w:rsidR="00BE2EF4" w:rsidRPr="0095644B" w:rsidRDefault="00BE2EF4" w:rsidP="0095644B">
      <w:pPr>
        <w:pStyle w:val="Heading3"/>
        <w:numPr>
          <w:ilvl w:val="0"/>
          <w:numId w:val="67"/>
        </w:numPr>
        <w:rPr>
          <w:rFonts w:asciiTheme="minorHAnsi" w:hAnsiTheme="minorHAnsi" w:cstheme="minorHAnsi"/>
          <w:color w:val="000000" w:themeColor="text1"/>
        </w:rPr>
      </w:pPr>
      <w:r w:rsidRPr="0095644B">
        <w:rPr>
          <w:rFonts w:asciiTheme="minorHAnsi" w:hAnsiTheme="minorHAnsi" w:cstheme="minorHAnsi"/>
          <w:color w:val="000000" w:themeColor="text1"/>
        </w:rPr>
        <w:t>x1–x4</w:t>
      </w:r>
    </w:p>
    <w:p w14:paraId="70EC1FA8" w14:textId="77777777" w:rsidR="00BE2EF4" w:rsidRDefault="00232FB5" w:rsidP="00BE2EF4">
      <w:pPr>
        <w:pStyle w:val="Heading3"/>
        <w:rPr>
          <w:rStyle w:val="Strong"/>
          <w:color w:val="000000" w:themeColor="text1"/>
          <w:rtl/>
        </w:rPr>
      </w:pPr>
      <w:r w:rsidRPr="00BE2EF4">
        <w:rPr>
          <w:rStyle w:val="Strong"/>
          <w:color w:val="000000" w:themeColor="text1"/>
        </w:rPr>
        <w:t>8. Visualization</w:t>
      </w:r>
    </w:p>
    <w:p w14:paraId="69B85AF4" w14:textId="77777777" w:rsidR="00BE2EF4" w:rsidRPr="0095644B" w:rsidRDefault="00BE2EF4" w:rsidP="00BE2EF4">
      <w:pPr>
        <w:pStyle w:val="Heading3"/>
        <w:rPr>
          <w:rFonts w:asciiTheme="minorHAnsi" w:hAnsiTheme="minorHAnsi" w:cstheme="minorHAnsi"/>
          <w:color w:val="000000" w:themeColor="text1"/>
          <w:rtl/>
        </w:rPr>
      </w:pPr>
      <w:r w:rsidRPr="0095644B">
        <w:rPr>
          <w:rFonts w:asciiTheme="minorHAnsi" w:hAnsiTheme="minorHAnsi" w:cstheme="minorHAnsi"/>
          <w:color w:val="000000" w:themeColor="text1"/>
        </w:rPr>
        <w:t xml:space="preserve">This graph shows the </w:t>
      </w:r>
      <w:r w:rsidRPr="0095644B">
        <w:rPr>
          <w:rStyle w:val="Strong"/>
          <w:rFonts w:asciiTheme="minorHAnsi" w:hAnsiTheme="minorHAnsi" w:cstheme="minorHAnsi"/>
          <w:color w:val="000000" w:themeColor="text1"/>
        </w:rPr>
        <w:t>actual values</w:t>
      </w:r>
      <w:r w:rsidRPr="0095644B">
        <w:rPr>
          <w:rFonts w:asciiTheme="minorHAnsi" w:hAnsiTheme="minorHAnsi" w:cstheme="minorHAnsi"/>
          <w:color w:val="000000" w:themeColor="text1"/>
        </w:rPr>
        <w:t xml:space="preserve"> on the x</w:t>
      </w:r>
      <w:r w:rsidRPr="0095644B">
        <w:rPr>
          <w:rFonts w:asciiTheme="minorHAnsi" w:hAnsiTheme="minorHAnsi" w:cstheme="minorHAnsi"/>
          <w:color w:val="000000" w:themeColor="text1"/>
        </w:rPr>
        <w:noBreakHyphen/>
        <w:t xml:space="preserve">axis and the </w:t>
      </w:r>
      <w:r w:rsidRPr="0095644B">
        <w:rPr>
          <w:rStyle w:val="Strong"/>
          <w:rFonts w:asciiTheme="minorHAnsi" w:hAnsiTheme="minorHAnsi" w:cstheme="minorHAnsi"/>
          <w:color w:val="000000" w:themeColor="text1"/>
        </w:rPr>
        <w:t>predicted values</w:t>
      </w:r>
      <w:r w:rsidRPr="0095644B">
        <w:rPr>
          <w:rFonts w:asciiTheme="minorHAnsi" w:hAnsiTheme="minorHAnsi" w:cstheme="minorHAnsi"/>
          <w:color w:val="000000" w:themeColor="text1"/>
        </w:rPr>
        <w:t xml:space="preserve"> on the y</w:t>
      </w:r>
      <w:r w:rsidRPr="0095644B">
        <w:rPr>
          <w:rFonts w:asciiTheme="minorHAnsi" w:hAnsiTheme="minorHAnsi" w:cstheme="minorHAnsi"/>
          <w:color w:val="000000" w:themeColor="text1"/>
        </w:rPr>
        <w:noBreakHyphen/>
        <w:t>axis.</w:t>
      </w:r>
    </w:p>
    <w:p w14:paraId="35E70538" w14:textId="77777777" w:rsidR="00BE2EF4" w:rsidRPr="0095644B" w:rsidRDefault="00BE2EF4" w:rsidP="00BE2EF4">
      <w:pPr>
        <w:pStyle w:val="Heading3"/>
        <w:rPr>
          <w:rFonts w:asciiTheme="minorHAnsi" w:hAnsiTheme="minorHAnsi" w:cstheme="minorHAnsi"/>
          <w:color w:val="000000" w:themeColor="text1"/>
          <w:rtl/>
        </w:rPr>
      </w:pPr>
      <w:r w:rsidRPr="0095644B">
        <w:rPr>
          <w:rFonts w:asciiTheme="minorHAnsi" w:hAnsiTheme="minorHAnsi" w:cstheme="minorHAnsi"/>
          <w:color w:val="000000" w:themeColor="text1"/>
        </w:rPr>
        <w:t>If the points are close to the red line, it means the model is doing a good job.</w:t>
      </w:r>
      <w:r w:rsidRPr="0095644B">
        <w:rPr>
          <w:rFonts w:asciiTheme="minorHAnsi" w:hAnsiTheme="minorHAnsi" w:cstheme="minorHAnsi" w:hint="cs"/>
          <w:color w:val="000000" w:themeColor="text1"/>
          <w:rtl/>
        </w:rPr>
        <w:t xml:space="preserve"> </w:t>
      </w:r>
    </w:p>
    <w:p w14:paraId="05E030C2" w14:textId="38126CDC" w:rsidR="00BE2EF4" w:rsidRPr="0095644B" w:rsidRDefault="00BE2EF4" w:rsidP="00BE2EF4">
      <w:pPr>
        <w:pStyle w:val="Heading3"/>
        <w:rPr>
          <w:color w:val="000000" w:themeColor="text1"/>
        </w:rPr>
      </w:pPr>
      <w:r w:rsidRPr="0095644B">
        <w:rPr>
          <w:rFonts w:asciiTheme="minorHAnsi" w:hAnsiTheme="minorHAnsi" w:cstheme="minorHAnsi"/>
          <w:color w:val="000000" w:themeColor="text1"/>
        </w:rPr>
        <w:t xml:space="preserve">The closer the points are to the line, the </w:t>
      </w:r>
      <w:r w:rsidRPr="0095644B">
        <w:rPr>
          <w:rStyle w:val="Strong"/>
          <w:rFonts w:asciiTheme="minorHAnsi" w:hAnsiTheme="minorHAnsi" w:cstheme="minorHAnsi"/>
          <w:color w:val="000000" w:themeColor="text1"/>
        </w:rPr>
        <w:t>better the predictions</w:t>
      </w:r>
      <w:r w:rsidRPr="0095644B">
        <w:rPr>
          <w:rFonts w:asciiTheme="minorHAnsi" w:hAnsiTheme="minorHAnsi" w:cstheme="minorHAnsi"/>
          <w:color w:val="000000" w:themeColor="text1"/>
        </w:rPr>
        <w:t>.</w:t>
      </w:r>
    </w:p>
    <w:p w14:paraId="21A1423E" w14:textId="24276BF4" w:rsidR="00BE2EF4" w:rsidRPr="00BE2EF4" w:rsidRDefault="00BE2EF4" w:rsidP="00BE2EF4">
      <w:pPr>
        <w:spacing w:before="100" w:beforeAutospacing="1" w:after="100" w:afterAutospacing="1"/>
        <w:rPr>
          <w:color w:val="000000" w:themeColor="text1"/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9264" behindDoc="0" locked="0" layoutInCell="1" allowOverlap="1" wp14:anchorId="03EA6878" wp14:editId="2D7A2C4E">
            <wp:simplePos x="0" y="0"/>
            <wp:positionH relativeFrom="column">
              <wp:posOffset>-76200</wp:posOffset>
            </wp:positionH>
            <wp:positionV relativeFrom="paragraph">
              <wp:posOffset>104775</wp:posOffset>
            </wp:positionV>
            <wp:extent cx="4025900" cy="2405380"/>
            <wp:effectExtent l="0" t="0" r="0" b="0"/>
            <wp:wrapThrough wrapText="bothSides">
              <wp:wrapPolygon edited="0">
                <wp:start x="0" y="0"/>
                <wp:lineTo x="0" y="21440"/>
                <wp:lineTo x="21532" y="21440"/>
                <wp:lineTo x="21532" y="0"/>
                <wp:lineTo x="0" y="0"/>
              </wp:wrapPolygon>
            </wp:wrapThrough>
            <wp:docPr id="1058586103" name="Picture 24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6103" name="Picture 24" descr="A screen shot of a graph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EE376" w14:textId="46CA2717" w:rsidR="00BE2EF4" w:rsidRDefault="00BE2EF4" w:rsidP="00BE2EF4">
      <w:pPr>
        <w:spacing w:before="100" w:beforeAutospacing="1" w:after="100" w:afterAutospacing="1"/>
        <w:rPr>
          <w:rtl/>
        </w:rPr>
      </w:pPr>
    </w:p>
    <w:p w14:paraId="1A8F1D56" w14:textId="21E4FDA6" w:rsidR="00BE2EF4" w:rsidRDefault="00BE2EF4" w:rsidP="00BE2EF4">
      <w:pPr>
        <w:spacing w:before="100" w:beforeAutospacing="1" w:after="100" w:afterAutospacing="1"/>
        <w:rPr>
          <w:rtl/>
        </w:rPr>
      </w:pPr>
    </w:p>
    <w:p w14:paraId="66CC1883" w14:textId="6B512C8F" w:rsidR="00BE2EF4" w:rsidRDefault="00BE2EF4" w:rsidP="00BE2EF4">
      <w:pPr>
        <w:spacing w:before="100" w:beforeAutospacing="1" w:after="100" w:afterAutospacing="1"/>
        <w:rPr>
          <w:rtl/>
        </w:rPr>
      </w:pPr>
    </w:p>
    <w:p w14:paraId="172AF1B8" w14:textId="77777777" w:rsidR="00BE2EF4" w:rsidRDefault="00BE2EF4" w:rsidP="00BE2EF4">
      <w:pPr>
        <w:spacing w:before="100" w:beforeAutospacing="1" w:after="100" w:afterAutospacing="1"/>
        <w:rPr>
          <w:rtl/>
        </w:rPr>
      </w:pPr>
    </w:p>
    <w:p w14:paraId="26ABC37F" w14:textId="77777777" w:rsidR="00BE2EF4" w:rsidRDefault="00BE2EF4" w:rsidP="00BE2EF4">
      <w:pPr>
        <w:spacing w:before="100" w:beforeAutospacing="1" w:after="100" w:afterAutospacing="1"/>
        <w:rPr>
          <w:rtl/>
        </w:rPr>
      </w:pPr>
    </w:p>
    <w:p w14:paraId="27443A3C" w14:textId="77777777" w:rsidR="00C87605" w:rsidRDefault="00C87605" w:rsidP="00BE2EF4">
      <w:pPr>
        <w:spacing w:before="100" w:beforeAutospacing="1" w:after="100" w:afterAutospacing="1"/>
        <w:rPr>
          <w:rtl/>
        </w:rPr>
      </w:pPr>
    </w:p>
    <w:p w14:paraId="03ADD7D4" w14:textId="396D0ACD" w:rsidR="00C87605" w:rsidRPr="00C87605" w:rsidRDefault="00C87605" w:rsidP="00BE2EF4">
      <w:p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  <w:rtl/>
        </w:rPr>
      </w:pPr>
      <w:r w:rsidRPr="00C87605">
        <w:rPr>
          <w:rFonts w:asciiTheme="minorHAnsi" w:hAnsiTheme="minorHAnsi" w:cstheme="minorHAnsi"/>
          <w:sz w:val="21"/>
          <w:szCs w:val="21"/>
        </w:rPr>
        <w:t>The points are close to the line, so the model is good.</w:t>
      </w:r>
    </w:p>
    <w:p w14:paraId="33648184" w14:textId="12201E0D" w:rsidR="00232FB5" w:rsidRPr="00D458AA" w:rsidRDefault="00232FB5" w:rsidP="00D458AA">
      <w:pPr>
        <w:pStyle w:val="Heading5"/>
        <w:shd w:val="clear" w:color="auto" w:fill="002060"/>
        <w:rPr>
          <w:color w:val="FFFFFF" w:themeColor="background1"/>
        </w:rPr>
      </w:pPr>
      <w:r w:rsidRPr="00D458AA">
        <w:rPr>
          <w:color w:val="FFFFFF" w:themeColor="background1"/>
        </w:rPr>
        <w:t>Deriving the Regression Equation the Dataset</w:t>
      </w:r>
      <w:r w:rsidR="006E2089" w:rsidRPr="00D458AA">
        <w:rPr>
          <w:color w:val="FFFFFF" w:themeColor="background1"/>
        </w:rPr>
        <w:t xml:space="preserve"> (1 point)</w:t>
      </w:r>
    </w:p>
    <w:p w14:paraId="7DDCFB53" w14:textId="2D4F365F" w:rsidR="000C67AE" w:rsidRPr="0095644B" w:rsidRDefault="00400BE6" w:rsidP="00400BE6">
      <w:pPr>
        <w:rPr>
          <w:rFonts w:asciiTheme="minorHAnsi" w:eastAsiaTheme="majorEastAsia" w:hAnsiTheme="minorHAnsi" w:cstheme="minorHAnsi"/>
          <w:color w:val="000000" w:themeColor="text1"/>
          <w:sz w:val="22"/>
          <w:szCs w:val="22"/>
          <w:rtl/>
        </w:rPr>
      </w:pPr>
      <w:r w:rsidRPr="0095644B">
        <w:rPr>
          <w:rFonts w:asciiTheme="minorHAnsi" w:eastAsiaTheme="majorEastAsia" w:hAnsiTheme="minorHAnsi" w:cstheme="minorHAnsi"/>
          <w:color w:val="000000" w:themeColor="text1"/>
          <w:sz w:val="22"/>
          <w:szCs w:val="22"/>
        </w:rPr>
        <w:t>The model with the highest R² was chosen as the best-fit model. It uses linear, squared, and interaction terms</w:t>
      </w:r>
    </w:p>
    <w:p w14:paraId="62A3652A" w14:textId="77777777" w:rsidR="000C67AE" w:rsidRPr="0095644B" w:rsidRDefault="000C67AE" w:rsidP="000C67A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95644B">
        <w:rPr>
          <w:rFonts w:asciiTheme="minorHAnsi" w:hAnsiTheme="minorHAnsi" w:cstheme="minorHAnsi"/>
          <w:b/>
          <w:bCs/>
          <w:sz w:val="20"/>
          <w:szCs w:val="20"/>
        </w:rPr>
        <w:t>Your model produced the following:</w:t>
      </w:r>
    </w:p>
    <w:p w14:paraId="316CEBD4" w14:textId="77777777" w:rsidR="000C67AE" w:rsidRPr="0095644B" w:rsidRDefault="000C67AE" w:rsidP="000C67A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3A9FE940" w14:textId="77777777" w:rsidR="000C67AE" w:rsidRPr="0095644B" w:rsidRDefault="000C67AE" w:rsidP="000C67AE">
      <w:pPr>
        <w:rPr>
          <w:rFonts w:asciiTheme="minorHAnsi" w:hAnsiTheme="minorHAnsi" w:cstheme="minorHAnsi"/>
          <w:b/>
          <w:bCs/>
          <w:color w:val="EE0000"/>
          <w:sz w:val="20"/>
          <w:szCs w:val="20"/>
        </w:rPr>
      </w:pPr>
      <w:r w:rsidRPr="0095644B">
        <w:rPr>
          <w:rFonts w:asciiTheme="minorHAnsi" w:hAnsiTheme="minorHAnsi" w:cstheme="minorHAnsi"/>
          <w:b/>
          <w:bCs/>
          <w:sz w:val="20"/>
          <w:szCs w:val="20"/>
        </w:rPr>
        <w:t>Intercept</w:t>
      </w:r>
    </w:p>
    <w:p w14:paraId="2BD16B62" w14:textId="77777777" w:rsidR="000C67AE" w:rsidRPr="0095644B" w:rsidRDefault="00000000" w:rsidP="000C67AE">
      <w:pPr>
        <w:rPr>
          <w:rFonts w:asciiTheme="minorHAnsi" w:hAnsiTheme="minorHAnsi" w:cstheme="minorHAnsi"/>
          <w:b/>
          <w:i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=</m:t>
        </m:r>
      </m:oMath>
      <w:r w:rsidR="000C67AE" w:rsidRPr="0095644B">
        <w:rPr>
          <w:rFonts w:asciiTheme="minorHAnsi" w:hAnsiTheme="minorHAnsi" w:cstheme="minorHAnsi"/>
          <w:b/>
          <w:i/>
        </w:rPr>
        <w:t xml:space="preserve"> </w:t>
      </w:r>
      <w:r w:rsidR="000C67AE" w:rsidRPr="0095644B">
        <w:rPr>
          <w:rFonts w:asciiTheme="minorHAnsi" w:hAnsiTheme="minorHAnsi" w:cstheme="minorHAnsi"/>
          <w:bCs/>
          <w:i/>
          <w:sz w:val="20"/>
          <w:szCs w:val="20"/>
        </w:rPr>
        <w:t>42.422544133912105</w:t>
      </w:r>
    </w:p>
    <w:p w14:paraId="264BAABC" w14:textId="35D91852" w:rsidR="000C67AE" w:rsidRDefault="000C67AE" w:rsidP="00400BE6">
      <w:pPr>
        <w:rPr>
          <w:rFonts w:eastAsiaTheme="majorEastAsia" w:cstheme="minorHAnsi"/>
          <w:color w:val="000000" w:themeColor="text1"/>
          <w:sz w:val="22"/>
          <w:szCs w:val="22"/>
          <w:rtl/>
        </w:rPr>
      </w:pPr>
    </w:p>
    <w:p w14:paraId="585116A4" w14:textId="77777777" w:rsidR="000C67AE" w:rsidRPr="0095644B" w:rsidRDefault="000C67AE" w:rsidP="000C67AE">
      <w:pPr>
        <w:rPr>
          <w:rFonts w:asciiTheme="minorHAnsi" w:eastAsiaTheme="majorEastAsia" w:hAnsiTheme="minorHAnsi" w:cstheme="minorHAnsi"/>
          <w:color w:val="000000" w:themeColor="text1"/>
          <w:sz w:val="22"/>
          <w:szCs w:val="22"/>
          <w:rtl/>
        </w:rPr>
      </w:pPr>
      <w:r w:rsidRPr="0095644B">
        <w:rPr>
          <w:rFonts w:asciiTheme="minorHAnsi" w:hAnsiTheme="minorHAnsi" w:cstheme="minorHAnsi"/>
          <w:i/>
          <w:iCs/>
          <w:noProof/>
          <w:sz w:val="21"/>
          <w:szCs w:val="21"/>
        </w:rPr>
        <w:lastRenderedPageBreak/>
        <w:drawing>
          <wp:anchor distT="0" distB="0" distL="114300" distR="114300" simplePos="0" relativeHeight="251660288" behindDoc="0" locked="0" layoutInCell="1" allowOverlap="1" wp14:anchorId="52D5A8B1" wp14:editId="42BA69EA">
            <wp:simplePos x="0" y="0"/>
            <wp:positionH relativeFrom="column">
              <wp:posOffset>1905</wp:posOffset>
            </wp:positionH>
            <wp:positionV relativeFrom="paragraph">
              <wp:posOffset>225425</wp:posOffset>
            </wp:positionV>
            <wp:extent cx="5746115" cy="895985"/>
            <wp:effectExtent l="0" t="0" r="0" b="5715"/>
            <wp:wrapThrough wrapText="bothSides">
              <wp:wrapPolygon edited="0">
                <wp:start x="0" y="0"/>
                <wp:lineTo x="0" y="21432"/>
                <wp:lineTo x="21531" y="21432"/>
                <wp:lineTo x="21531" y="0"/>
                <wp:lineTo x="0" y="0"/>
              </wp:wrapPolygon>
            </wp:wrapThrough>
            <wp:docPr id="1895318978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18978" name="Picture 25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44B">
        <w:rPr>
          <w:rFonts w:asciiTheme="minorHAnsi" w:hAnsiTheme="minorHAnsi" w:cstheme="minorHAnsi"/>
          <w:b/>
          <w:bCs/>
          <w:sz w:val="20"/>
          <w:szCs w:val="20"/>
        </w:rPr>
        <w:t>Coefficients (Degree 2 Polynomial):</w:t>
      </w:r>
      <w:r w:rsidR="00400BE6" w:rsidRPr="0095644B">
        <w:rPr>
          <w:rFonts w:asciiTheme="minorHAnsi" w:eastAsiaTheme="majorEastAsia" w:hAnsiTheme="minorHAnsi" w:cstheme="minorHAnsi"/>
          <w:color w:val="000000" w:themeColor="text1"/>
          <w:sz w:val="22"/>
          <w:szCs w:val="22"/>
        </w:rPr>
        <w:t>.</w:t>
      </w:r>
    </w:p>
    <w:p w14:paraId="270D7F8D" w14:textId="77777777" w:rsidR="000C67AE" w:rsidRPr="0095644B" w:rsidRDefault="000C67AE" w:rsidP="000C67AE">
      <w:pPr>
        <w:rPr>
          <w:rFonts w:asciiTheme="minorHAnsi" w:eastAsiaTheme="majorEastAsia" w:hAnsiTheme="minorHAnsi" w:cstheme="minorHAnsi"/>
          <w:color w:val="000000" w:themeColor="text1"/>
          <w:sz w:val="22"/>
          <w:szCs w:val="22"/>
          <w:rtl/>
        </w:rPr>
      </w:pPr>
    </w:p>
    <w:p w14:paraId="5F8CE572" w14:textId="24CFFF5F" w:rsidR="000C67AE" w:rsidRPr="0095644B" w:rsidRDefault="00B066F4" w:rsidP="00B20900">
      <w:pPr>
        <w:rPr>
          <w:rFonts w:asciiTheme="minorHAnsi" w:hAnsiTheme="minorHAnsi" w:cstheme="minorHAnsi"/>
          <w:b/>
          <w:bCs/>
          <w:sz w:val="20"/>
          <w:szCs w:val="20"/>
          <w:rtl/>
        </w:rPr>
      </w:pPr>
      <w:r w:rsidRPr="00B066F4">
        <w:rPr>
          <w:rFonts w:asciiTheme="minorHAnsi" w:hAnsiTheme="minorHAnsi" w:cstheme="minorHAnsi"/>
          <w:b/>
          <w:bCs/>
          <w:sz w:val="20"/>
          <w:szCs w:val="20"/>
        </w:rPr>
        <w:t>Polynomial regression expands the input variables into multiple terms including squared and interaction terms.</w:t>
      </w:r>
    </w:p>
    <w:tbl>
      <w:tblPr>
        <w:tblStyle w:val="PlainTable5"/>
        <w:tblW w:w="9276" w:type="dxa"/>
        <w:tblLook w:val="04A0" w:firstRow="1" w:lastRow="0" w:firstColumn="1" w:lastColumn="0" w:noHBand="0" w:noVBand="1"/>
      </w:tblPr>
      <w:tblGrid>
        <w:gridCol w:w="4638"/>
        <w:gridCol w:w="4638"/>
      </w:tblGrid>
      <w:tr w:rsidR="00B20900" w:rsidRPr="0095644B" w14:paraId="5F054D52" w14:textId="77777777" w:rsidTr="00062F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38" w:type="dxa"/>
          </w:tcPr>
          <w:p w14:paraId="5695841E" w14:textId="0634603A" w:rsidR="00B20900" w:rsidRPr="0095644B" w:rsidRDefault="00B20900" w:rsidP="00B20900">
            <w:pPr>
              <w:jc w:val="center"/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term</w:t>
            </w:r>
          </w:p>
        </w:tc>
        <w:tc>
          <w:tcPr>
            <w:tcW w:w="4638" w:type="dxa"/>
          </w:tcPr>
          <w:p w14:paraId="40FA57C1" w14:textId="707663BF" w:rsidR="00B20900" w:rsidRPr="0095644B" w:rsidRDefault="00B20900" w:rsidP="00B209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meaning</w:t>
            </w:r>
          </w:p>
        </w:tc>
      </w:tr>
      <w:tr w:rsidR="00062F0A" w:rsidRPr="0095644B" w14:paraId="5E08AB3D" w14:textId="77777777" w:rsidTr="0006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69742432" w14:textId="3577F6A7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1</w:t>
            </w:r>
          </w:p>
        </w:tc>
        <w:tc>
          <w:tcPr>
            <w:tcW w:w="4638" w:type="dxa"/>
          </w:tcPr>
          <w:p w14:paraId="279D711A" w14:textId="2851BE08" w:rsidR="00B20900" w:rsidRPr="0095644B" w:rsidRDefault="00B20900" w:rsidP="00B20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Intercept</w:t>
            </w:r>
          </w:p>
        </w:tc>
      </w:tr>
      <w:tr w:rsidR="00B20900" w:rsidRPr="0095644B" w14:paraId="29A7179C" w14:textId="77777777" w:rsidTr="00062F0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0D9E373A" w14:textId="563E3C56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2</w:t>
            </w:r>
          </w:p>
        </w:tc>
        <w:tc>
          <w:tcPr>
            <w:tcW w:w="4638" w:type="dxa"/>
          </w:tcPr>
          <w:p w14:paraId="09B96D69" w14:textId="1461F73B" w:rsidR="00B20900" w:rsidRPr="0095644B" w:rsidRDefault="00B20900" w:rsidP="00B20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X1 (BMI)</w:t>
            </w:r>
          </w:p>
        </w:tc>
      </w:tr>
      <w:tr w:rsidR="00062F0A" w:rsidRPr="0095644B" w14:paraId="47D84742" w14:textId="77777777" w:rsidTr="0006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0A417392" w14:textId="2C9D8509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3</w:t>
            </w:r>
          </w:p>
        </w:tc>
        <w:tc>
          <w:tcPr>
            <w:tcW w:w="4638" w:type="dxa"/>
          </w:tcPr>
          <w:p w14:paraId="0BFB6EDA" w14:textId="4AD50E60" w:rsidR="00B20900" w:rsidRPr="0095644B" w:rsidRDefault="00B20900" w:rsidP="00B20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X2 (Age)</w:t>
            </w:r>
          </w:p>
        </w:tc>
      </w:tr>
      <w:tr w:rsidR="00B20900" w:rsidRPr="0095644B" w14:paraId="4AF52EAA" w14:textId="77777777" w:rsidTr="00062F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4F32934E" w14:textId="32058349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4</w:t>
            </w:r>
          </w:p>
        </w:tc>
        <w:tc>
          <w:tcPr>
            <w:tcW w:w="4638" w:type="dxa"/>
          </w:tcPr>
          <w:p w14:paraId="6249F97D" w14:textId="4BA88769" w:rsidR="00B20900" w:rsidRPr="0095644B" w:rsidRDefault="00B20900" w:rsidP="00B20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X3 (Glucose Level)</w:t>
            </w:r>
          </w:p>
        </w:tc>
      </w:tr>
      <w:tr w:rsidR="00062F0A" w:rsidRPr="0095644B" w14:paraId="7298B164" w14:textId="77777777" w:rsidTr="0006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3B0C0C12" w14:textId="188A5945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5</w:t>
            </w:r>
          </w:p>
        </w:tc>
        <w:tc>
          <w:tcPr>
            <w:tcW w:w="4638" w:type="dxa"/>
          </w:tcPr>
          <w:p w14:paraId="5837DFFC" w14:textId="04E8E247" w:rsidR="00B20900" w:rsidRPr="0095644B" w:rsidRDefault="00B20900" w:rsidP="00B20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X4 (Blood Pressure)</w:t>
            </w:r>
          </w:p>
        </w:tc>
      </w:tr>
      <w:tr w:rsidR="00B20900" w:rsidRPr="0095644B" w14:paraId="12BCB36F" w14:textId="77777777" w:rsidTr="00062F0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66DA4A47" w14:textId="17932C80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6</w:t>
            </w:r>
          </w:p>
        </w:tc>
        <w:tc>
          <w:tcPr>
            <w:tcW w:w="4638" w:type="dxa"/>
          </w:tcPr>
          <w:p w14:paraId="5F6076DC" w14:textId="5E46C405" w:rsidR="00B20900" w:rsidRPr="0095644B" w:rsidRDefault="00B20900" w:rsidP="00B20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X1²</w:t>
            </w:r>
          </w:p>
        </w:tc>
      </w:tr>
      <w:tr w:rsidR="00062F0A" w:rsidRPr="0095644B" w14:paraId="40815C58" w14:textId="77777777" w:rsidTr="0006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6C3C772C" w14:textId="041EF2F6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7</w:t>
            </w:r>
          </w:p>
        </w:tc>
        <w:tc>
          <w:tcPr>
            <w:tcW w:w="4638" w:type="dxa"/>
          </w:tcPr>
          <w:p w14:paraId="66B4C89F" w14:textId="5BCBA8D3" w:rsidR="00B20900" w:rsidRPr="0095644B" w:rsidRDefault="00B20900" w:rsidP="00B20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X1·X2</w:t>
            </w:r>
          </w:p>
        </w:tc>
      </w:tr>
      <w:tr w:rsidR="00B20900" w:rsidRPr="0095644B" w14:paraId="665C7AAD" w14:textId="77777777" w:rsidTr="00062F0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5A742F4B" w14:textId="30B2A2D8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8</w:t>
            </w:r>
          </w:p>
        </w:tc>
        <w:tc>
          <w:tcPr>
            <w:tcW w:w="4638" w:type="dxa"/>
          </w:tcPr>
          <w:p w14:paraId="36473F84" w14:textId="5CA5CF87" w:rsidR="00B20900" w:rsidRPr="0095644B" w:rsidRDefault="00B20900" w:rsidP="00B20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X1·X3</w:t>
            </w:r>
          </w:p>
        </w:tc>
      </w:tr>
      <w:tr w:rsidR="00062F0A" w:rsidRPr="0095644B" w14:paraId="3194B092" w14:textId="77777777" w:rsidTr="0006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57CD2031" w14:textId="501E16E1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9</w:t>
            </w:r>
          </w:p>
        </w:tc>
        <w:tc>
          <w:tcPr>
            <w:tcW w:w="4638" w:type="dxa"/>
          </w:tcPr>
          <w:p w14:paraId="7358D29C" w14:textId="1087DAD9" w:rsidR="00B20900" w:rsidRPr="0095644B" w:rsidRDefault="00B20900" w:rsidP="00B20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X1·X4</w:t>
            </w:r>
          </w:p>
        </w:tc>
      </w:tr>
      <w:tr w:rsidR="00B20900" w:rsidRPr="0095644B" w14:paraId="7AB75AA3" w14:textId="77777777" w:rsidTr="00062F0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3321CB47" w14:textId="6BAD7B3B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10</w:t>
            </w:r>
          </w:p>
        </w:tc>
        <w:tc>
          <w:tcPr>
            <w:tcW w:w="4638" w:type="dxa"/>
          </w:tcPr>
          <w:p w14:paraId="32802FD2" w14:textId="2F9F5B2E" w:rsidR="00B20900" w:rsidRPr="0095644B" w:rsidRDefault="00B20900" w:rsidP="00B20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X2²</w:t>
            </w:r>
          </w:p>
        </w:tc>
      </w:tr>
      <w:tr w:rsidR="00062F0A" w:rsidRPr="0095644B" w14:paraId="2CEA39A8" w14:textId="77777777" w:rsidTr="0006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1B3B20DC" w14:textId="0FF25BC8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11</w:t>
            </w:r>
          </w:p>
        </w:tc>
        <w:tc>
          <w:tcPr>
            <w:tcW w:w="4638" w:type="dxa"/>
          </w:tcPr>
          <w:p w14:paraId="46685DFB" w14:textId="746A2E24" w:rsidR="00B20900" w:rsidRPr="0095644B" w:rsidRDefault="00B20900" w:rsidP="00B20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X2·X3</w:t>
            </w:r>
          </w:p>
        </w:tc>
      </w:tr>
      <w:tr w:rsidR="00B20900" w:rsidRPr="0095644B" w14:paraId="1DB80087" w14:textId="77777777" w:rsidTr="00062F0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56DCFD4A" w14:textId="62DB1BAB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12</w:t>
            </w:r>
          </w:p>
        </w:tc>
        <w:tc>
          <w:tcPr>
            <w:tcW w:w="4638" w:type="dxa"/>
          </w:tcPr>
          <w:p w14:paraId="76EDD958" w14:textId="0D657252" w:rsidR="00B20900" w:rsidRPr="0095644B" w:rsidRDefault="00B20900" w:rsidP="00B20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X2·X4</w:t>
            </w:r>
          </w:p>
        </w:tc>
      </w:tr>
      <w:tr w:rsidR="00062F0A" w:rsidRPr="0095644B" w14:paraId="3249B1E9" w14:textId="77777777" w:rsidTr="0006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23DEB2C8" w14:textId="19DBCDEB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13</w:t>
            </w:r>
          </w:p>
        </w:tc>
        <w:tc>
          <w:tcPr>
            <w:tcW w:w="4638" w:type="dxa"/>
          </w:tcPr>
          <w:p w14:paraId="317D62F2" w14:textId="762538E7" w:rsidR="00B20900" w:rsidRPr="0095644B" w:rsidRDefault="00B20900" w:rsidP="00B20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X3²</w:t>
            </w:r>
          </w:p>
        </w:tc>
      </w:tr>
      <w:tr w:rsidR="00B20900" w:rsidRPr="0095644B" w14:paraId="659282FB" w14:textId="77777777" w:rsidTr="00062F0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67FF2A8D" w14:textId="22FB8271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14</w:t>
            </w:r>
          </w:p>
        </w:tc>
        <w:tc>
          <w:tcPr>
            <w:tcW w:w="4638" w:type="dxa"/>
          </w:tcPr>
          <w:p w14:paraId="43105B7C" w14:textId="597A382D" w:rsidR="00B20900" w:rsidRPr="0095644B" w:rsidRDefault="00B20900" w:rsidP="00B20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X3·X4</w:t>
            </w:r>
          </w:p>
        </w:tc>
      </w:tr>
      <w:tr w:rsidR="00062F0A" w:rsidRPr="0095644B" w14:paraId="3E571760" w14:textId="77777777" w:rsidTr="00956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8" w:type="dxa"/>
          </w:tcPr>
          <w:p w14:paraId="09D147BD" w14:textId="62E180B9" w:rsidR="00B20900" w:rsidRPr="0095644B" w:rsidRDefault="00B20900" w:rsidP="000C67AE">
            <w:pPr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  <w:rtl/>
              </w:rPr>
            </w:pPr>
            <w:r w:rsidRPr="0095644B">
              <w:rPr>
                <w:rStyle w:val="Emphasis"/>
                <w:rFonts w:asciiTheme="minorHAnsi" w:hAnsiTheme="minorHAnsi" w:cstheme="minorHAnsi"/>
                <w:i/>
                <w:iCs/>
                <w:sz w:val="21"/>
                <w:szCs w:val="21"/>
              </w:rPr>
              <w:t>15</w:t>
            </w:r>
          </w:p>
        </w:tc>
        <w:tc>
          <w:tcPr>
            <w:tcW w:w="4638" w:type="dxa"/>
          </w:tcPr>
          <w:p w14:paraId="3CB9C8BF" w14:textId="7D8FDDDB" w:rsidR="00B20900" w:rsidRPr="0095644B" w:rsidRDefault="00B20900" w:rsidP="00B20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Emphasis"/>
                <w:rFonts w:asciiTheme="minorHAnsi" w:hAnsiTheme="minorHAnsi" w:cstheme="minorHAnsi"/>
                <w:i w:val="0"/>
                <w:iCs w:val="0"/>
                <w:sz w:val="21"/>
                <w:szCs w:val="21"/>
              </w:rPr>
            </w:pPr>
            <w:r w:rsidRPr="0095644B">
              <w:rPr>
                <w:rFonts w:asciiTheme="minorHAnsi" w:hAnsiTheme="minorHAnsi" w:cstheme="minorHAnsi"/>
                <w:sz w:val="21"/>
                <w:szCs w:val="21"/>
              </w:rPr>
              <w:t>X4²</w:t>
            </w:r>
          </w:p>
        </w:tc>
      </w:tr>
    </w:tbl>
    <w:p w14:paraId="2CDBC49E" w14:textId="77777777" w:rsidR="00B20900" w:rsidRPr="0095644B" w:rsidRDefault="00B20900" w:rsidP="00AE419B">
      <w:pPr>
        <w:rPr>
          <w:rStyle w:val="Emphasis"/>
          <w:rFonts w:asciiTheme="minorHAnsi" w:hAnsiTheme="minorHAnsi" w:cstheme="minorHAnsi"/>
          <w:sz w:val="21"/>
          <w:szCs w:val="21"/>
          <w:rtl/>
        </w:rPr>
      </w:pPr>
    </w:p>
    <w:p w14:paraId="4C73B423" w14:textId="77777777" w:rsidR="00AE419B" w:rsidRPr="00A27B4B" w:rsidRDefault="00AE419B" w:rsidP="00AE419B">
      <w:pPr>
        <w:ind w:left="360"/>
        <w:rPr>
          <w:rFonts w:asciiTheme="minorHAnsi" w:hAnsiTheme="minorHAnsi" w:cstheme="minorHAnsi"/>
          <w:b/>
          <w:bCs/>
          <w:i/>
          <w:iCs/>
          <w:sz w:val="21"/>
          <w:szCs w:val="21"/>
        </w:rPr>
      </w:pPr>
      <w:r w:rsidRPr="00A27B4B">
        <w:rPr>
          <w:rFonts w:asciiTheme="minorHAnsi" w:hAnsiTheme="minorHAnsi" w:cstheme="minorHAnsi"/>
          <w:b/>
          <w:bCs/>
          <w:i/>
          <w:iCs/>
          <w:sz w:val="21"/>
          <w:szCs w:val="21"/>
        </w:rPr>
        <w:t>Final polynomial regression equation :</w:t>
      </w:r>
    </w:p>
    <w:p w14:paraId="0DD289F8" w14:textId="77777777" w:rsidR="00AE419B" w:rsidRPr="0095644B" w:rsidRDefault="00AE419B" w:rsidP="00AE419B">
      <w:pPr>
        <w:ind w:left="360"/>
        <w:rPr>
          <w:rFonts w:asciiTheme="minorHAnsi" w:hAnsiTheme="minorHAnsi" w:cstheme="minorHAnsi"/>
          <w:i/>
          <w:iCs/>
          <w:sz w:val="21"/>
          <w:szCs w:val="21"/>
        </w:rPr>
      </w:pPr>
      <w:r w:rsidRPr="0095644B">
        <w:rPr>
          <w:rFonts w:asciiTheme="minorHAnsi" w:hAnsiTheme="minorHAnsi" w:cstheme="minorHAnsi"/>
          <w:i/>
          <w:iCs/>
          <w:sz w:val="21"/>
          <w:szCs w:val="21"/>
        </w:rPr>
        <w:t>Diabetes_Risk_Score =</w:t>
      </w:r>
    </w:p>
    <w:p w14:paraId="6103AE1B" w14:textId="77777777" w:rsidR="00AE419B" w:rsidRPr="00A27B4B" w:rsidRDefault="00AE419B" w:rsidP="00AE419B">
      <w:pPr>
        <w:ind w:left="360"/>
        <w:rPr>
          <w:rFonts w:asciiTheme="minorHAnsi" w:hAnsiTheme="minorHAnsi" w:cstheme="minorHAnsi"/>
          <w:i/>
          <w:iCs/>
          <w:sz w:val="21"/>
          <w:szCs w:val="21"/>
        </w:rPr>
      </w:pPr>
      <w:r w:rsidRPr="00A27B4B">
        <w:rPr>
          <w:rFonts w:asciiTheme="minorHAnsi" w:hAnsiTheme="minorHAnsi" w:cstheme="minorHAnsi"/>
          <w:i/>
          <w:iCs/>
          <w:sz w:val="21"/>
          <w:szCs w:val="21"/>
        </w:rPr>
        <w:t>42.4225</w:t>
      </w:r>
    </w:p>
    <w:p w14:paraId="653B38CB" w14:textId="77777777" w:rsidR="00AE419B" w:rsidRPr="00A27B4B" w:rsidRDefault="00AE419B" w:rsidP="00AE419B">
      <w:pPr>
        <w:ind w:left="360"/>
        <w:rPr>
          <w:rFonts w:asciiTheme="minorHAnsi" w:hAnsiTheme="minorHAnsi" w:cstheme="minorHAnsi"/>
          <w:i/>
          <w:iCs/>
          <w:sz w:val="21"/>
          <w:szCs w:val="21"/>
        </w:rPr>
      </w:pPr>
      <w:r w:rsidRPr="00A27B4B">
        <w:rPr>
          <w:rFonts w:asciiTheme="minorHAnsi" w:hAnsiTheme="minorHAnsi" w:cstheme="minorHAnsi"/>
          <w:i/>
          <w:iCs/>
          <w:sz w:val="21"/>
          <w:szCs w:val="21"/>
        </w:rPr>
        <w:t>3.5428X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₁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+ 21.9376X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₂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+ 2.0533X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₃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+ 12.7134X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₄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+ 1.6945X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₅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br/>
        <w:t>− 0.4815X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₁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² + 0.9596X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₁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₂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− 0.6266X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₁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₃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− 0.2895X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₁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₄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+ 0.2936X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₁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₅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</w:t>
      </w:r>
    </w:p>
    <w:p w14:paraId="2BFEAEAC" w14:textId="77777777" w:rsidR="00AE419B" w:rsidRPr="00A27B4B" w:rsidRDefault="00AE419B" w:rsidP="00AE419B">
      <w:pPr>
        <w:ind w:left="360"/>
        <w:rPr>
          <w:rFonts w:asciiTheme="minorHAnsi" w:hAnsiTheme="minorHAnsi" w:cstheme="minorHAnsi"/>
          <w:i/>
          <w:iCs/>
          <w:sz w:val="21"/>
          <w:szCs w:val="21"/>
        </w:rPr>
      </w:pPr>
      <w:r w:rsidRPr="00A27B4B">
        <w:rPr>
          <w:rFonts w:asciiTheme="minorHAnsi" w:hAnsiTheme="minorHAnsi" w:cstheme="minorHAnsi"/>
          <w:i/>
          <w:iCs/>
          <w:sz w:val="21"/>
          <w:szCs w:val="21"/>
        </w:rPr>
        <w:t>2.2692X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₂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² − 0.1193X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₂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₃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− 2.7807X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₂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₄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− 0.3126X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₂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₅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br/>
        <w:t>− 0.1178X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₃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² − 0.2392X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₃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₄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+ 1.1504X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₃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₅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 </w:t>
      </w:r>
    </w:p>
    <w:p w14:paraId="647FB7AD" w14:textId="77777777" w:rsidR="00AE419B" w:rsidRPr="00A27B4B" w:rsidRDefault="00AE419B" w:rsidP="00AE419B">
      <w:pPr>
        <w:ind w:left="360"/>
        <w:rPr>
          <w:rFonts w:asciiTheme="minorHAnsi" w:hAnsiTheme="minorHAnsi" w:cstheme="minorHAnsi"/>
          <w:i/>
          <w:iCs/>
          <w:sz w:val="21"/>
          <w:szCs w:val="21"/>
        </w:rPr>
      </w:pPr>
      <w:r w:rsidRPr="00A27B4B">
        <w:rPr>
          <w:rFonts w:asciiTheme="minorHAnsi" w:hAnsiTheme="minorHAnsi" w:cstheme="minorHAnsi"/>
          <w:i/>
          <w:iCs/>
          <w:sz w:val="21"/>
          <w:szCs w:val="21"/>
        </w:rPr>
        <w:t>0.1521X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₄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² + 0.0209X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₄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>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₅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br/>
        <w:t>− 0.1873X</w:t>
      </w:r>
      <w:r w:rsidRPr="00A27B4B">
        <w:rPr>
          <w:rFonts w:ascii="Cambria Math" w:hAnsi="Cambria Math" w:cs="Cambria Math"/>
          <w:i/>
          <w:iCs/>
          <w:sz w:val="21"/>
          <w:szCs w:val="21"/>
        </w:rPr>
        <w:t>₅</w:t>
      </w:r>
      <w:r w:rsidRPr="00A27B4B">
        <w:rPr>
          <w:rFonts w:asciiTheme="minorHAnsi" w:hAnsiTheme="minorHAnsi" w:cstheme="minorHAnsi"/>
          <w:i/>
          <w:iCs/>
          <w:sz w:val="21"/>
          <w:szCs w:val="21"/>
        </w:rPr>
        <w:t xml:space="preserve">² </w:t>
      </w:r>
    </w:p>
    <w:p w14:paraId="12B654B9" w14:textId="33932F70" w:rsidR="00AE419B" w:rsidRPr="0095644B" w:rsidRDefault="00AE419B" w:rsidP="00AE419B">
      <w:pPr>
        <w:ind w:left="360"/>
        <w:rPr>
          <w:rFonts w:asciiTheme="minorHAnsi" w:hAnsiTheme="minorHAnsi" w:cstheme="minorHAnsi"/>
          <w:sz w:val="21"/>
          <w:szCs w:val="21"/>
        </w:rPr>
      </w:pPr>
    </w:p>
    <w:p w14:paraId="77DCEDC2" w14:textId="77777777" w:rsidR="00AE419B" w:rsidRPr="0095644B" w:rsidRDefault="00AE419B" w:rsidP="00AE419B">
      <w:pPr>
        <w:ind w:left="360"/>
        <w:rPr>
          <w:rFonts w:asciiTheme="minorHAnsi" w:hAnsiTheme="minorHAnsi" w:cstheme="minorHAnsi"/>
          <w:b/>
          <w:bCs/>
          <w:sz w:val="21"/>
          <w:szCs w:val="21"/>
        </w:rPr>
      </w:pPr>
      <w:r w:rsidRPr="0095644B">
        <w:rPr>
          <w:rFonts w:asciiTheme="minorHAnsi" w:hAnsiTheme="minorHAnsi" w:cstheme="minorHAnsi"/>
          <w:b/>
          <w:bCs/>
          <w:sz w:val="21"/>
          <w:szCs w:val="21"/>
        </w:rPr>
        <w:t>Where:</w:t>
      </w:r>
    </w:p>
    <w:p w14:paraId="719A2049" w14:textId="0A2C96F0" w:rsidR="00AE419B" w:rsidRPr="0095644B" w:rsidRDefault="00AE419B" w:rsidP="00AE419B">
      <w:pPr>
        <w:ind w:left="360"/>
        <w:rPr>
          <w:rFonts w:asciiTheme="minorHAnsi" w:hAnsiTheme="minorHAnsi" w:cstheme="minorHAnsi"/>
          <w:sz w:val="21"/>
          <w:szCs w:val="21"/>
          <w:rtl/>
        </w:rPr>
      </w:pPr>
      <w:r w:rsidRPr="0095644B">
        <w:rPr>
          <w:rFonts w:asciiTheme="minorHAnsi" w:hAnsiTheme="minorHAnsi" w:cstheme="minorHAnsi"/>
          <w:sz w:val="21"/>
          <w:szCs w:val="21"/>
        </w:rPr>
        <w:t xml:space="preserve">X1= BMI </w:t>
      </w:r>
    </w:p>
    <w:p w14:paraId="40D5979E" w14:textId="515989DA" w:rsidR="00AE419B" w:rsidRPr="0095644B" w:rsidRDefault="00AE419B" w:rsidP="00AE419B">
      <w:pPr>
        <w:ind w:left="360"/>
        <w:rPr>
          <w:rFonts w:asciiTheme="minorHAnsi" w:hAnsiTheme="minorHAnsi" w:cstheme="minorHAnsi"/>
          <w:sz w:val="21"/>
          <w:szCs w:val="21"/>
        </w:rPr>
      </w:pPr>
      <w:r w:rsidRPr="0095644B">
        <w:rPr>
          <w:rFonts w:asciiTheme="minorHAnsi" w:hAnsiTheme="minorHAnsi" w:cstheme="minorHAnsi"/>
          <w:sz w:val="21"/>
          <w:szCs w:val="21"/>
        </w:rPr>
        <w:t xml:space="preserve">X2= Age </w:t>
      </w:r>
    </w:p>
    <w:p w14:paraId="5D264F0E" w14:textId="4DC7032E" w:rsidR="00AE419B" w:rsidRPr="0095644B" w:rsidRDefault="00AE419B" w:rsidP="00AE419B">
      <w:pPr>
        <w:ind w:left="360"/>
        <w:rPr>
          <w:rFonts w:asciiTheme="minorHAnsi" w:hAnsiTheme="minorHAnsi" w:cstheme="minorHAnsi"/>
          <w:sz w:val="21"/>
          <w:szCs w:val="21"/>
        </w:rPr>
      </w:pPr>
      <w:r w:rsidRPr="0095644B">
        <w:rPr>
          <w:rFonts w:asciiTheme="minorHAnsi" w:hAnsiTheme="minorHAnsi" w:cstheme="minorHAnsi"/>
          <w:sz w:val="21"/>
          <w:szCs w:val="21"/>
        </w:rPr>
        <w:t xml:space="preserve">X3= Glucose Level </w:t>
      </w:r>
    </w:p>
    <w:p w14:paraId="21B3B0F1" w14:textId="2B627225" w:rsidR="00AE419B" w:rsidRPr="0095644B" w:rsidRDefault="00AE419B" w:rsidP="00AE419B">
      <w:pPr>
        <w:ind w:left="360"/>
        <w:rPr>
          <w:rFonts w:asciiTheme="minorHAnsi" w:hAnsiTheme="minorHAnsi" w:cstheme="minorHAnsi"/>
          <w:sz w:val="21"/>
          <w:szCs w:val="21"/>
          <w:rtl/>
        </w:rPr>
      </w:pPr>
      <w:r w:rsidRPr="0095644B">
        <w:rPr>
          <w:rFonts w:asciiTheme="minorHAnsi" w:hAnsiTheme="minorHAnsi" w:cstheme="minorHAnsi"/>
          <w:sz w:val="21"/>
          <w:szCs w:val="21"/>
        </w:rPr>
        <w:t>X4=</w:t>
      </w:r>
      <w:r w:rsidRPr="0095644B">
        <w:rPr>
          <w:rFonts w:asciiTheme="minorHAnsi" w:hAnsiTheme="minorHAnsi" w:cstheme="minorHAnsi"/>
          <w:sz w:val="21"/>
          <w:szCs w:val="21"/>
          <w:rtl/>
        </w:rPr>
        <w:t xml:space="preserve"> </w:t>
      </w:r>
      <w:r w:rsidRPr="0095644B">
        <w:rPr>
          <w:rFonts w:asciiTheme="minorHAnsi" w:hAnsiTheme="minorHAnsi" w:cstheme="minorHAnsi"/>
          <w:sz w:val="21"/>
          <w:szCs w:val="21"/>
        </w:rPr>
        <w:t>Blood Pressure</w:t>
      </w:r>
    </w:p>
    <w:p w14:paraId="7CC446F3" w14:textId="77777777" w:rsidR="0095644B" w:rsidRPr="0095644B" w:rsidRDefault="0095644B" w:rsidP="0095644B">
      <w:pPr>
        <w:ind w:left="360"/>
        <w:rPr>
          <w:rFonts w:asciiTheme="minorHAnsi" w:hAnsiTheme="minorHAnsi" w:cstheme="minorHAnsi"/>
          <w:sz w:val="21"/>
          <w:szCs w:val="21"/>
        </w:rPr>
      </w:pPr>
      <w:r w:rsidRPr="0095644B">
        <w:rPr>
          <w:rFonts w:asciiTheme="minorHAnsi" w:hAnsiTheme="minorHAnsi" w:cstheme="minorHAnsi"/>
          <w:sz w:val="21"/>
          <w:szCs w:val="21"/>
        </w:rPr>
        <w:t>X5 = Insulin Level</w:t>
      </w:r>
    </w:p>
    <w:p w14:paraId="52F259BB" w14:textId="77777777" w:rsidR="0095644B" w:rsidRPr="00AE419B" w:rsidRDefault="0095644B" w:rsidP="00AE419B">
      <w:pPr>
        <w:ind w:left="360"/>
        <w:rPr>
          <w:rFonts w:cstheme="minorHAnsi"/>
          <w:i/>
          <w:iCs/>
          <w:sz w:val="21"/>
          <w:szCs w:val="21"/>
        </w:rPr>
      </w:pPr>
    </w:p>
    <w:p w14:paraId="647A38D3" w14:textId="77777777" w:rsidR="00F20600" w:rsidRDefault="00F20600" w:rsidP="00AE419B">
      <w:pPr>
        <w:rPr>
          <w:rFonts w:cstheme="minorHAnsi"/>
          <w:i/>
          <w:iCs/>
          <w:sz w:val="21"/>
          <w:szCs w:val="21"/>
          <w:rtl/>
        </w:rPr>
      </w:pPr>
    </w:p>
    <w:p w14:paraId="08CF7C6A" w14:textId="77777777" w:rsidR="00AE419B" w:rsidRDefault="00AE419B" w:rsidP="00AE419B">
      <w:pPr>
        <w:rPr>
          <w:rFonts w:cstheme="minorHAnsi"/>
          <w:i/>
          <w:iCs/>
          <w:sz w:val="21"/>
          <w:szCs w:val="21"/>
        </w:rPr>
      </w:pPr>
    </w:p>
    <w:p w14:paraId="11AC3A1A" w14:textId="77777777" w:rsidR="00484F14" w:rsidRDefault="00484F14" w:rsidP="00AE419B">
      <w:pPr>
        <w:rPr>
          <w:rFonts w:cstheme="minorHAnsi"/>
          <w:i/>
          <w:iCs/>
          <w:sz w:val="21"/>
          <w:szCs w:val="21"/>
        </w:rPr>
      </w:pPr>
    </w:p>
    <w:p w14:paraId="35AA5C33" w14:textId="77777777" w:rsidR="00484F14" w:rsidRDefault="00484F14" w:rsidP="00AE419B">
      <w:pPr>
        <w:rPr>
          <w:rFonts w:cstheme="minorHAnsi"/>
          <w:i/>
          <w:iCs/>
          <w:sz w:val="21"/>
          <w:szCs w:val="21"/>
        </w:rPr>
      </w:pPr>
    </w:p>
    <w:p w14:paraId="05515378" w14:textId="77777777" w:rsidR="00484F14" w:rsidRDefault="00484F14" w:rsidP="00AE419B">
      <w:pPr>
        <w:rPr>
          <w:rFonts w:cstheme="minorHAnsi"/>
          <w:i/>
          <w:iCs/>
          <w:sz w:val="21"/>
          <w:szCs w:val="21"/>
        </w:rPr>
      </w:pPr>
    </w:p>
    <w:p w14:paraId="24E35E26" w14:textId="77777777" w:rsidR="00484F14" w:rsidRDefault="00484F14" w:rsidP="00AE419B">
      <w:pPr>
        <w:rPr>
          <w:rFonts w:cstheme="minorHAnsi"/>
          <w:i/>
          <w:iCs/>
          <w:sz w:val="21"/>
          <w:szCs w:val="21"/>
        </w:rPr>
      </w:pPr>
    </w:p>
    <w:p w14:paraId="21C8CE28" w14:textId="77777777" w:rsidR="00484F14" w:rsidRDefault="00484F14" w:rsidP="00AE419B">
      <w:pPr>
        <w:rPr>
          <w:rFonts w:cstheme="minorHAnsi"/>
          <w:i/>
          <w:iCs/>
          <w:sz w:val="21"/>
          <w:szCs w:val="21"/>
          <w:rtl/>
        </w:rPr>
      </w:pPr>
    </w:p>
    <w:p w14:paraId="4AFF022D" w14:textId="77777777" w:rsidR="00AE419B" w:rsidRPr="00A27B4B" w:rsidRDefault="00AE419B" w:rsidP="00AE419B">
      <w:pPr>
        <w:rPr>
          <w:rFonts w:asciiTheme="minorHAnsi" w:hAnsiTheme="minorHAnsi" w:cstheme="minorHAnsi"/>
          <w:b/>
          <w:bCs/>
          <w:sz w:val="21"/>
          <w:szCs w:val="21"/>
        </w:rPr>
      </w:pPr>
      <w:r w:rsidRPr="00A27B4B">
        <w:rPr>
          <w:rFonts w:asciiTheme="minorHAnsi" w:hAnsiTheme="minorHAnsi" w:cstheme="minorHAnsi"/>
          <w:b/>
          <w:bCs/>
          <w:sz w:val="21"/>
          <w:szCs w:val="21"/>
        </w:rPr>
        <w:t>Manual calculation for 5 Records:</w:t>
      </w:r>
    </w:p>
    <w:p w14:paraId="3403599B" w14:textId="3BAC6BB8" w:rsidR="00AE419B" w:rsidRPr="00484F14" w:rsidRDefault="00AE419B" w:rsidP="00AE419B">
      <w:pPr>
        <w:rPr>
          <w:rFonts w:asciiTheme="minorHAnsi" w:hAnsiTheme="minorHAnsi" w:cstheme="minorHAnsi"/>
          <w:sz w:val="21"/>
          <w:szCs w:val="21"/>
        </w:rPr>
      </w:pPr>
      <w:r w:rsidRPr="00484F14">
        <w:rPr>
          <w:rFonts w:asciiTheme="minorHAnsi" w:hAnsiTheme="minorHAnsi" w:cstheme="minorHAnsi"/>
          <w:sz w:val="21"/>
          <w:szCs w:val="21"/>
        </w:rPr>
        <w:t>Below I calculate Predicted Diabetes Risk Score for 5 records:</w:t>
      </w:r>
    </w:p>
    <w:p w14:paraId="2E06DFC6" w14:textId="77777777" w:rsidR="00F20600" w:rsidRDefault="00F20600" w:rsidP="00F20600">
      <w:pPr>
        <w:rPr>
          <w:rFonts w:cstheme="minorHAnsi"/>
          <w:i/>
          <w:iCs/>
          <w:sz w:val="21"/>
          <w:szCs w:val="21"/>
          <w:rtl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07"/>
        <w:gridCol w:w="897"/>
        <w:gridCol w:w="885"/>
        <w:gridCol w:w="1697"/>
        <w:gridCol w:w="1308"/>
        <w:gridCol w:w="1163"/>
        <w:gridCol w:w="928"/>
        <w:gridCol w:w="1235"/>
      </w:tblGrid>
      <w:tr w:rsidR="00173E0F" w:rsidRPr="00173E0F" w14:paraId="2ED65C3E" w14:textId="77777777" w:rsidTr="00173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A0F08D2" w14:textId="77777777" w:rsidR="00173E0F" w:rsidRPr="00173E0F" w:rsidRDefault="00173E0F" w:rsidP="00173E0F">
            <w:pPr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Record</w:t>
            </w:r>
          </w:p>
        </w:tc>
        <w:tc>
          <w:tcPr>
            <w:tcW w:w="0" w:type="auto"/>
            <w:hideMark/>
          </w:tcPr>
          <w:p w14:paraId="0DD24C6A" w14:textId="77777777" w:rsidR="00173E0F" w:rsidRPr="00173E0F" w:rsidRDefault="00173E0F" w:rsidP="00173E0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X1 (Age)</w:t>
            </w:r>
          </w:p>
        </w:tc>
        <w:tc>
          <w:tcPr>
            <w:tcW w:w="0" w:type="auto"/>
            <w:hideMark/>
          </w:tcPr>
          <w:p w14:paraId="57CA361A" w14:textId="77777777" w:rsidR="00173E0F" w:rsidRPr="00173E0F" w:rsidRDefault="00173E0F" w:rsidP="00173E0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X2 (BMI)</w:t>
            </w:r>
          </w:p>
        </w:tc>
        <w:tc>
          <w:tcPr>
            <w:tcW w:w="0" w:type="auto"/>
            <w:hideMark/>
          </w:tcPr>
          <w:p w14:paraId="038A7B1C" w14:textId="77777777" w:rsidR="00173E0F" w:rsidRPr="00173E0F" w:rsidRDefault="00173E0F" w:rsidP="00173E0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X3 (Blood Pressure)</w:t>
            </w:r>
          </w:p>
        </w:tc>
        <w:tc>
          <w:tcPr>
            <w:tcW w:w="0" w:type="auto"/>
            <w:hideMark/>
          </w:tcPr>
          <w:p w14:paraId="72A197B8" w14:textId="77777777" w:rsidR="00173E0F" w:rsidRPr="00173E0F" w:rsidRDefault="00173E0F" w:rsidP="00173E0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X4 (Glucose)</w:t>
            </w:r>
          </w:p>
        </w:tc>
        <w:tc>
          <w:tcPr>
            <w:tcW w:w="0" w:type="auto"/>
            <w:hideMark/>
          </w:tcPr>
          <w:p w14:paraId="3C4650AD" w14:textId="77777777" w:rsidR="00173E0F" w:rsidRPr="00173E0F" w:rsidRDefault="00173E0F" w:rsidP="00173E0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X5 (Insulin)</w:t>
            </w:r>
          </w:p>
        </w:tc>
        <w:tc>
          <w:tcPr>
            <w:tcW w:w="0" w:type="auto"/>
            <w:hideMark/>
          </w:tcPr>
          <w:p w14:paraId="7091C6CD" w14:textId="77777777" w:rsidR="00173E0F" w:rsidRPr="00173E0F" w:rsidRDefault="00173E0F" w:rsidP="00173E0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Actual T</w:t>
            </w:r>
          </w:p>
        </w:tc>
        <w:tc>
          <w:tcPr>
            <w:tcW w:w="0" w:type="auto"/>
            <w:hideMark/>
          </w:tcPr>
          <w:p w14:paraId="23848B07" w14:textId="77777777" w:rsidR="00173E0F" w:rsidRPr="00173E0F" w:rsidRDefault="00173E0F" w:rsidP="00173E0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Predicted Y</w:t>
            </w:r>
          </w:p>
        </w:tc>
      </w:tr>
      <w:tr w:rsidR="0001473F" w14:paraId="740B53AE" w14:textId="77777777" w:rsidTr="00173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D820C" w14:textId="77777777" w:rsidR="00173E0F" w:rsidRPr="00173E0F" w:rsidRDefault="00173E0F" w:rsidP="00173E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5930A28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77</w:t>
            </w:r>
          </w:p>
        </w:tc>
        <w:tc>
          <w:tcPr>
            <w:tcW w:w="0" w:type="auto"/>
            <w:hideMark/>
          </w:tcPr>
          <w:p w14:paraId="54F98DDA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33.8</w:t>
            </w:r>
          </w:p>
        </w:tc>
        <w:tc>
          <w:tcPr>
            <w:tcW w:w="0" w:type="auto"/>
            <w:hideMark/>
          </w:tcPr>
          <w:p w14:paraId="04C3BE90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137</w:t>
            </w:r>
          </w:p>
        </w:tc>
        <w:tc>
          <w:tcPr>
            <w:tcW w:w="0" w:type="auto"/>
            <w:hideMark/>
          </w:tcPr>
          <w:p w14:paraId="64725009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132</w:t>
            </w:r>
          </w:p>
        </w:tc>
        <w:tc>
          <w:tcPr>
            <w:tcW w:w="0" w:type="auto"/>
            <w:hideMark/>
          </w:tcPr>
          <w:p w14:paraId="10754C2E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12.1</w:t>
            </w:r>
          </w:p>
        </w:tc>
        <w:tc>
          <w:tcPr>
            <w:tcW w:w="0" w:type="auto"/>
            <w:hideMark/>
          </w:tcPr>
          <w:p w14:paraId="7EF82B31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52.3</w:t>
            </w:r>
          </w:p>
        </w:tc>
        <w:tc>
          <w:tcPr>
            <w:tcW w:w="0" w:type="auto"/>
            <w:hideMark/>
          </w:tcPr>
          <w:p w14:paraId="119DF6A2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53.1</w:t>
            </w:r>
          </w:p>
        </w:tc>
      </w:tr>
      <w:tr w:rsidR="00173E0F" w14:paraId="1E8F905F" w14:textId="77777777" w:rsidTr="00173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62834" w14:textId="77777777" w:rsidR="00173E0F" w:rsidRPr="00173E0F" w:rsidRDefault="00173E0F" w:rsidP="00173E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891459C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54</w:t>
            </w:r>
          </w:p>
        </w:tc>
        <w:tc>
          <w:tcPr>
            <w:tcW w:w="0" w:type="auto"/>
            <w:hideMark/>
          </w:tcPr>
          <w:p w14:paraId="682828BE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19.2</w:t>
            </w:r>
          </w:p>
        </w:tc>
        <w:tc>
          <w:tcPr>
            <w:tcW w:w="0" w:type="auto"/>
            <w:hideMark/>
          </w:tcPr>
          <w:p w14:paraId="67AFEE44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122</w:t>
            </w:r>
          </w:p>
        </w:tc>
        <w:tc>
          <w:tcPr>
            <w:tcW w:w="0" w:type="auto"/>
            <w:hideMark/>
          </w:tcPr>
          <w:p w14:paraId="6354A076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85</w:t>
            </w:r>
          </w:p>
        </w:tc>
        <w:tc>
          <w:tcPr>
            <w:tcW w:w="0" w:type="auto"/>
            <w:hideMark/>
          </w:tcPr>
          <w:p w14:paraId="409CAF13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4.6</w:t>
            </w:r>
          </w:p>
        </w:tc>
        <w:tc>
          <w:tcPr>
            <w:tcW w:w="0" w:type="auto"/>
            <w:hideMark/>
          </w:tcPr>
          <w:p w14:paraId="55F54E6F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3.7</w:t>
            </w:r>
          </w:p>
        </w:tc>
        <w:tc>
          <w:tcPr>
            <w:tcW w:w="0" w:type="auto"/>
            <w:hideMark/>
          </w:tcPr>
          <w:p w14:paraId="3ECECCB2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5.2</w:t>
            </w:r>
          </w:p>
        </w:tc>
      </w:tr>
      <w:tr w:rsidR="0001473F" w14:paraId="1240FA9E" w14:textId="77777777" w:rsidTr="00173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25FD6" w14:textId="77777777" w:rsidR="00173E0F" w:rsidRPr="00173E0F" w:rsidRDefault="00173E0F" w:rsidP="00173E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443479E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041F5F0E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33.7</w:t>
            </w:r>
          </w:p>
        </w:tc>
        <w:tc>
          <w:tcPr>
            <w:tcW w:w="0" w:type="auto"/>
            <w:hideMark/>
          </w:tcPr>
          <w:p w14:paraId="428E49B8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136</w:t>
            </w:r>
          </w:p>
        </w:tc>
        <w:tc>
          <w:tcPr>
            <w:tcW w:w="0" w:type="auto"/>
            <w:hideMark/>
          </w:tcPr>
          <w:p w14:paraId="67AEE312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170</w:t>
            </w:r>
          </w:p>
        </w:tc>
        <w:tc>
          <w:tcPr>
            <w:tcW w:w="0" w:type="auto"/>
            <w:hideMark/>
          </w:tcPr>
          <w:p w14:paraId="3B4A1177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10.8</w:t>
            </w:r>
          </w:p>
        </w:tc>
        <w:tc>
          <w:tcPr>
            <w:tcW w:w="0" w:type="auto"/>
            <w:hideMark/>
          </w:tcPr>
          <w:p w14:paraId="238CD999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87.3</w:t>
            </w:r>
          </w:p>
        </w:tc>
        <w:tc>
          <w:tcPr>
            <w:tcW w:w="0" w:type="auto"/>
            <w:hideMark/>
          </w:tcPr>
          <w:p w14:paraId="6D84947A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85.9</w:t>
            </w:r>
          </w:p>
        </w:tc>
      </w:tr>
      <w:tr w:rsidR="00173E0F" w14:paraId="015F1C7D" w14:textId="77777777" w:rsidTr="00173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B4142" w14:textId="77777777" w:rsidR="00173E0F" w:rsidRPr="00173E0F" w:rsidRDefault="00173E0F" w:rsidP="00173E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3637438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14:paraId="096E49C3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32.8</w:t>
            </w:r>
          </w:p>
        </w:tc>
        <w:tc>
          <w:tcPr>
            <w:tcW w:w="0" w:type="auto"/>
            <w:hideMark/>
          </w:tcPr>
          <w:p w14:paraId="671060E7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145</w:t>
            </w:r>
          </w:p>
        </w:tc>
        <w:tc>
          <w:tcPr>
            <w:tcW w:w="0" w:type="auto"/>
            <w:hideMark/>
          </w:tcPr>
          <w:p w14:paraId="7A627E6B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154</w:t>
            </w:r>
          </w:p>
        </w:tc>
        <w:tc>
          <w:tcPr>
            <w:tcW w:w="0" w:type="auto"/>
            <w:hideMark/>
          </w:tcPr>
          <w:p w14:paraId="2F98BC6B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11.6</w:t>
            </w:r>
          </w:p>
        </w:tc>
        <w:tc>
          <w:tcPr>
            <w:tcW w:w="0" w:type="auto"/>
            <w:hideMark/>
          </w:tcPr>
          <w:p w14:paraId="11811DC8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76.1</w:t>
            </w:r>
          </w:p>
        </w:tc>
        <w:tc>
          <w:tcPr>
            <w:tcW w:w="0" w:type="auto"/>
            <w:hideMark/>
          </w:tcPr>
          <w:p w14:paraId="21602B05" w14:textId="77777777" w:rsidR="00173E0F" w:rsidRPr="00173E0F" w:rsidRDefault="00173E0F" w:rsidP="00173E0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77.4</w:t>
            </w:r>
          </w:p>
        </w:tc>
      </w:tr>
      <w:tr w:rsidR="0001473F" w14:paraId="205793CA" w14:textId="77777777" w:rsidTr="00173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48755" w14:textId="77777777" w:rsidR="00173E0F" w:rsidRPr="00173E0F" w:rsidRDefault="00173E0F" w:rsidP="00173E0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C5889E4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7BAED61A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33.7</w:t>
            </w:r>
          </w:p>
        </w:tc>
        <w:tc>
          <w:tcPr>
            <w:tcW w:w="0" w:type="auto"/>
            <w:hideMark/>
          </w:tcPr>
          <w:p w14:paraId="7D58A152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138</w:t>
            </w:r>
          </w:p>
        </w:tc>
        <w:tc>
          <w:tcPr>
            <w:tcW w:w="0" w:type="auto"/>
            <w:hideMark/>
          </w:tcPr>
          <w:p w14:paraId="4C31CCFC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hideMark/>
          </w:tcPr>
          <w:p w14:paraId="2D91C5AD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18.3</w:t>
            </w:r>
          </w:p>
        </w:tc>
        <w:tc>
          <w:tcPr>
            <w:tcW w:w="0" w:type="auto"/>
            <w:hideMark/>
          </w:tcPr>
          <w:p w14:paraId="4C59476D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47.7</w:t>
            </w:r>
          </w:p>
        </w:tc>
        <w:tc>
          <w:tcPr>
            <w:tcW w:w="0" w:type="auto"/>
            <w:hideMark/>
          </w:tcPr>
          <w:p w14:paraId="181608AD" w14:textId="77777777" w:rsidR="00173E0F" w:rsidRPr="00173E0F" w:rsidRDefault="00173E0F" w:rsidP="00173E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173E0F">
              <w:rPr>
                <w:rFonts w:asciiTheme="minorHAnsi" w:hAnsiTheme="minorHAnsi" w:cstheme="minorHAnsi"/>
                <w:sz w:val="20"/>
                <w:szCs w:val="20"/>
              </w:rPr>
              <w:t>49.0</w:t>
            </w:r>
          </w:p>
        </w:tc>
      </w:tr>
    </w:tbl>
    <w:p w14:paraId="74D589A1" w14:textId="77777777" w:rsidR="00173E0F" w:rsidRPr="00F20600" w:rsidRDefault="00173E0F" w:rsidP="00F20600">
      <w:pPr>
        <w:rPr>
          <w:rFonts w:cstheme="minorHAnsi"/>
          <w:i/>
          <w:iCs/>
          <w:sz w:val="21"/>
          <w:szCs w:val="21"/>
        </w:rPr>
      </w:pPr>
    </w:p>
    <w:p w14:paraId="6FB6DB4E" w14:textId="3889A5D2" w:rsidR="00940110" w:rsidRDefault="00173E0F" w:rsidP="00C87605">
      <w:pPr>
        <w:rPr>
          <w:rtl/>
        </w:rPr>
      </w:pPr>
      <w:r w:rsidRPr="00173E0F">
        <w:rPr>
          <w:rFonts w:asciiTheme="majorHAnsi" w:eastAsiaTheme="majorEastAsia" w:hAnsiTheme="majorHAnsi" w:cstheme="minorHAnsi"/>
          <w:kern w:val="32"/>
          <w:sz w:val="21"/>
          <w:szCs w:val="21"/>
        </w:rPr>
        <w:t>The predicted values are close to the actual values, which shows that the model is performing well and making accurate predictions.</w:t>
      </w:r>
    </w:p>
    <w:p w14:paraId="3580A514" w14:textId="7E9BD18F" w:rsidR="00940110" w:rsidRDefault="00940110" w:rsidP="00940110">
      <w:pPr>
        <w:rPr>
          <w:rtl/>
        </w:rPr>
      </w:pPr>
    </w:p>
    <w:p w14:paraId="5DB94390" w14:textId="369ED97F" w:rsidR="00940110" w:rsidRDefault="00C87605" w:rsidP="00940110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070ABABA" wp14:editId="2B00FFB1">
            <wp:extent cx="5727700" cy="5104765"/>
            <wp:effectExtent l="0" t="0" r="0" b="635"/>
            <wp:docPr id="120380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03648" name="Picture 12038036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868" cy="51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DD8E" w14:textId="77777777" w:rsidR="00940110" w:rsidRDefault="00940110" w:rsidP="00940110">
      <w:pPr>
        <w:rPr>
          <w:rtl/>
        </w:rPr>
      </w:pPr>
    </w:p>
    <w:p w14:paraId="0AFEF91B" w14:textId="77777777" w:rsidR="00940110" w:rsidRDefault="00940110" w:rsidP="00940110">
      <w:pPr>
        <w:rPr>
          <w:rtl/>
        </w:rPr>
      </w:pPr>
    </w:p>
    <w:p w14:paraId="16C6A114" w14:textId="77777777" w:rsidR="00940110" w:rsidRDefault="00940110" w:rsidP="00940110">
      <w:pPr>
        <w:rPr>
          <w:rtl/>
        </w:rPr>
      </w:pPr>
    </w:p>
    <w:p w14:paraId="6B061317" w14:textId="77777777" w:rsidR="00940110" w:rsidRDefault="00940110" w:rsidP="00940110">
      <w:pPr>
        <w:rPr>
          <w:rtl/>
        </w:rPr>
      </w:pPr>
    </w:p>
    <w:p w14:paraId="53B6F0AD" w14:textId="33476039" w:rsidR="0081652B" w:rsidRDefault="0081652B" w:rsidP="0081652B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lastRenderedPageBreak/>
        <w:t>Classification Model</w:t>
      </w:r>
      <w:r w:rsidR="003061B8">
        <w:rPr>
          <w:rStyle w:val="SubtleEmphasis"/>
          <w:rFonts w:asciiTheme="minorHAnsi" w:hAnsiTheme="minorHAnsi" w:cstheme="minorHAnsi"/>
          <w:iCs/>
        </w:rPr>
        <w:t xml:space="preserve"> (8 Points)</w:t>
      </w:r>
    </w:p>
    <w:p w14:paraId="2C3C0DC4" w14:textId="77777777" w:rsidR="0081652B" w:rsidRDefault="0081652B" w:rsidP="0081652B"/>
    <w:p w14:paraId="16E8E7C8" w14:textId="2FC2AF85" w:rsidR="0081652B" w:rsidRPr="00D458AA" w:rsidRDefault="0081652B" w:rsidP="00D458AA">
      <w:pPr>
        <w:pStyle w:val="Heading5"/>
        <w:shd w:val="clear" w:color="auto" w:fill="002060"/>
        <w:rPr>
          <w:color w:val="FFFFFF" w:themeColor="background1"/>
          <w:highlight w:val="green"/>
        </w:rPr>
      </w:pPr>
      <w:r w:rsidRPr="00D458AA">
        <w:rPr>
          <w:color w:val="FFFFFF" w:themeColor="background1"/>
        </w:rPr>
        <w:t>Classifying the dataset based on the target variable</w:t>
      </w:r>
      <w:r w:rsidR="0044721A" w:rsidRPr="00D458AA">
        <w:rPr>
          <w:color w:val="FFFFFF" w:themeColor="background1"/>
        </w:rPr>
        <w:t xml:space="preserve"> (1 Point)</w:t>
      </w:r>
    </w:p>
    <w:p w14:paraId="412F8731" w14:textId="77777777" w:rsidR="00011CFB" w:rsidRPr="00011CFB" w:rsidRDefault="00011CFB" w:rsidP="00011CFB">
      <w:pPr>
        <w:pStyle w:val="HintText"/>
        <w:rPr>
          <w:rFonts w:eastAsiaTheme="majorEastAsia"/>
          <w:color w:val="000000" w:themeColor="text1"/>
          <w:sz w:val="22"/>
          <w:szCs w:val="22"/>
          <w:lang w:val="en-AE"/>
        </w:rPr>
      </w:pPr>
      <w:r w:rsidRPr="00011CFB">
        <w:rPr>
          <w:rFonts w:eastAsiaTheme="majorEastAsia"/>
          <w:color w:val="000000" w:themeColor="text1"/>
          <w:sz w:val="22"/>
          <w:szCs w:val="22"/>
          <w:lang w:val="en-AE"/>
        </w:rPr>
        <w:t xml:space="preserve">To change the numerical </w:t>
      </w:r>
      <w:r w:rsidRPr="00011CFB">
        <w:rPr>
          <w:rFonts w:eastAsiaTheme="majorEastAsia"/>
          <w:b/>
          <w:bCs/>
          <w:color w:val="000000" w:themeColor="text1"/>
          <w:sz w:val="22"/>
          <w:szCs w:val="22"/>
          <w:lang w:val="en-AE"/>
        </w:rPr>
        <w:t>Diabetes_Risk_Score</w:t>
      </w:r>
      <w:r w:rsidRPr="00011CFB">
        <w:rPr>
          <w:rFonts w:eastAsiaTheme="majorEastAsia"/>
          <w:color w:val="000000" w:themeColor="text1"/>
          <w:sz w:val="22"/>
          <w:szCs w:val="22"/>
          <w:lang w:val="en-AE"/>
        </w:rPr>
        <w:t xml:space="preserve"> into categories, a new variable called </w:t>
      </w:r>
      <w:r w:rsidRPr="00011CFB">
        <w:rPr>
          <w:rFonts w:eastAsiaTheme="majorEastAsia"/>
          <w:b/>
          <w:bCs/>
          <w:color w:val="000000" w:themeColor="text1"/>
          <w:sz w:val="22"/>
          <w:szCs w:val="22"/>
          <w:lang w:val="en-AE"/>
        </w:rPr>
        <w:t>Risk_Level</w:t>
      </w:r>
      <w:r w:rsidRPr="00011CFB">
        <w:rPr>
          <w:rFonts w:eastAsiaTheme="majorEastAsia"/>
          <w:color w:val="000000" w:themeColor="text1"/>
          <w:sz w:val="22"/>
          <w:szCs w:val="22"/>
          <w:lang w:val="en-AE"/>
        </w:rPr>
        <w:t xml:space="preserve"> was created. </w:t>
      </w:r>
    </w:p>
    <w:p w14:paraId="57623632" w14:textId="77777777" w:rsidR="00011CFB" w:rsidRPr="00011CFB" w:rsidRDefault="00011CFB" w:rsidP="00011CFB">
      <w:pPr>
        <w:pStyle w:val="HintText"/>
        <w:rPr>
          <w:rFonts w:eastAsiaTheme="majorEastAsia"/>
          <w:color w:val="000000" w:themeColor="text1"/>
          <w:sz w:val="22"/>
          <w:szCs w:val="22"/>
          <w:lang w:val="en-AE"/>
        </w:rPr>
      </w:pPr>
      <w:r w:rsidRPr="00011CFB">
        <w:rPr>
          <w:rFonts w:eastAsiaTheme="majorEastAsia"/>
          <w:color w:val="000000" w:themeColor="text1"/>
          <w:sz w:val="22"/>
          <w:szCs w:val="22"/>
          <w:lang w:val="en-AE"/>
        </w:rPr>
        <w:t xml:space="preserve">• </w:t>
      </w:r>
      <w:r w:rsidRPr="00011CFB">
        <w:rPr>
          <w:rFonts w:eastAsiaTheme="majorEastAsia"/>
          <w:b/>
          <w:bCs/>
          <w:color w:val="000000" w:themeColor="text1"/>
          <w:sz w:val="22"/>
          <w:szCs w:val="22"/>
          <w:lang w:val="en-AE"/>
        </w:rPr>
        <w:t>High Risk:</w:t>
      </w:r>
      <w:r w:rsidRPr="00011CFB">
        <w:rPr>
          <w:rFonts w:eastAsiaTheme="majorEastAsia"/>
          <w:color w:val="000000" w:themeColor="text1"/>
          <w:sz w:val="22"/>
          <w:szCs w:val="22"/>
          <w:lang w:val="en-AE"/>
        </w:rPr>
        <w:t xml:space="preserve"> Diabetes_Risk_Score ≥ 50</w:t>
      </w:r>
      <w:r w:rsidRPr="00011CFB">
        <w:rPr>
          <w:rFonts w:eastAsiaTheme="majorEastAsia"/>
          <w:color w:val="000000" w:themeColor="text1"/>
          <w:sz w:val="22"/>
          <w:szCs w:val="22"/>
          <w:lang w:val="en-AE"/>
        </w:rPr>
        <w:br/>
        <w:t xml:space="preserve">• </w:t>
      </w:r>
      <w:r w:rsidRPr="00011CFB">
        <w:rPr>
          <w:rFonts w:eastAsiaTheme="majorEastAsia"/>
          <w:b/>
          <w:bCs/>
          <w:color w:val="000000" w:themeColor="text1"/>
          <w:sz w:val="22"/>
          <w:szCs w:val="22"/>
          <w:lang w:val="en-AE"/>
        </w:rPr>
        <w:t>Low Risk:</w:t>
      </w:r>
      <w:r w:rsidRPr="00011CFB">
        <w:rPr>
          <w:rFonts w:eastAsiaTheme="majorEastAsia"/>
          <w:color w:val="000000" w:themeColor="text1"/>
          <w:sz w:val="22"/>
          <w:szCs w:val="22"/>
          <w:lang w:val="en-AE"/>
        </w:rPr>
        <w:t xml:space="preserve"> Diabetes_Risk_Score &lt; 50</w:t>
      </w:r>
    </w:p>
    <w:p w14:paraId="6DC5FC5F" w14:textId="77777777" w:rsidR="00011CFB" w:rsidRPr="00011CFB" w:rsidRDefault="00011CFB" w:rsidP="00011CFB">
      <w:pPr>
        <w:pStyle w:val="HintText"/>
        <w:rPr>
          <w:rFonts w:eastAsiaTheme="majorEastAsia"/>
          <w:color w:val="000000" w:themeColor="text1"/>
          <w:sz w:val="22"/>
          <w:szCs w:val="22"/>
          <w:lang w:val="en-AE"/>
        </w:rPr>
      </w:pPr>
      <w:r w:rsidRPr="00011CFB">
        <w:rPr>
          <w:rFonts w:eastAsiaTheme="majorEastAsia"/>
          <w:color w:val="000000" w:themeColor="text1"/>
          <w:sz w:val="22"/>
          <w:szCs w:val="22"/>
          <w:lang w:val="en-AE"/>
        </w:rPr>
        <w:t>This helps us use the dataset for classification.</w:t>
      </w:r>
    </w:p>
    <w:p w14:paraId="36902F70" w14:textId="51A87E8F" w:rsidR="0081652B" w:rsidRPr="00011CFB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lang w:val="en-AE"/>
        </w:rPr>
      </w:pPr>
    </w:p>
    <w:p w14:paraId="5478A8B6" w14:textId="344CA509" w:rsidR="0081652B" w:rsidRPr="00D458AA" w:rsidRDefault="0081652B" w:rsidP="00D458AA">
      <w:pPr>
        <w:pStyle w:val="Heading5"/>
        <w:shd w:val="clear" w:color="auto" w:fill="002060"/>
        <w:rPr>
          <w:color w:val="FFFFFF" w:themeColor="background1"/>
          <w:highlight w:val="green"/>
        </w:rPr>
      </w:pPr>
      <w:proofErr w:type="spellStart"/>
      <w:r w:rsidRPr="00D458AA">
        <w:rPr>
          <w:color w:val="FFFFFF" w:themeColor="background1"/>
        </w:rPr>
        <w:t>Bulding</w:t>
      </w:r>
      <w:proofErr w:type="spellEnd"/>
      <w:r w:rsidRPr="00D458AA">
        <w:rPr>
          <w:color w:val="FFFFFF" w:themeColor="background1"/>
        </w:rPr>
        <w:t xml:space="preserve"> classification models</w:t>
      </w:r>
      <w:r w:rsidR="0044721A" w:rsidRPr="00D458AA">
        <w:rPr>
          <w:color w:val="FFFFFF" w:themeColor="background1"/>
        </w:rPr>
        <w:t xml:space="preserve"> (</w:t>
      </w:r>
      <w:r w:rsidR="00451D0D" w:rsidRPr="00D458AA">
        <w:rPr>
          <w:color w:val="FFFFFF" w:themeColor="background1"/>
        </w:rPr>
        <w:t>6 Points)</w:t>
      </w:r>
    </w:p>
    <w:p w14:paraId="24BC6B89" w14:textId="77777777" w:rsidR="00011CFB" w:rsidRPr="00011CFB" w:rsidRDefault="00011CFB" w:rsidP="00011CFB">
      <w:pPr>
        <w:pStyle w:val="HintText"/>
        <w:rPr>
          <w:lang w:val="en-AE"/>
        </w:rPr>
      </w:pPr>
      <w:r w:rsidRPr="00011CFB">
        <w:rPr>
          <w:lang w:val="en-AE"/>
        </w:rPr>
        <w:t>Five models were used:</w:t>
      </w:r>
    </w:p>
    <w:p w14:paraId="256F9CE2" w14:textId="77777777" w:rsidR="00A00E24" w:rsidRDefault="00011CFB" w:rsidP="00A00E24">
      <w:pPr>
        <w:pStyle w:val="HintText"/>
        <w:numPr>
          <w:ilvl w:val="0"/>
          <w:numId w:val="61"/>
        </w:numPr>
        <w:rPr>
          <w:lang w:val="en-AE"/>
        </w:rPr>
      </w:pPr>
      <w:r w:rsidRPr="00011CFB">
        <w:rPr>
          <w:lang w:val="en-AE"/>
        </w:rPr>
        <w:t>Logistic Regression</w:t>
      </w:r>
    </w:p>
    <w:p w14:paraId="32CF79C7" w14:textId="1572EE4C" w:rsidR="00A00E24" w:rsidRDefault="00011CFB" w:rsidP="00A00E24">
      <w:pPr>
        <w:pStyle w:val="HintText"/>
        <w:numPr>
          <w:ilvl w:val="0"/>
          <w:numId w:val="61"/>
        </w:numPr>
        <w:rPr>
          <w:lang w:val="en-AE"/>
        </w:rPr>
      </w:pPr>
      <w:r w:rsidRPr="00011CFB">
        <w:rPr>
          <w:lang w:val="en-AE"/>
        </w:rPr>
        <w:t>KN</w:t>
      </w:r>
      <w:r w:rsidR="00A00E24">
        <w:t>N</w:t>
      </w:r>
    </w:p>
    <w:p w14:paraId="100330B8" w14:textId="45E2430C" w:rsidR="00A00E24" w:rsidRDefault="00011CFB" w:rsidP="00A00E24">
      <w:pPr>
        <w:pStyle w:val="HintText"/>
        <w:numPr>
          <w:ilvl w:val="0"/>
          <w:numId w:val="61"/>
        </w:numPr>
        <w:rPr>
          <w:lang w:val="en-AE"/>
        </w:rPr>
      </w:pPr>
      <w:r w:rsidRPr="00011CFB">
        <w:rPr>
          <w:lang w:val="en-AE"/>
        </w:rPr>
        <w:t>SVM</w:t>
      </w:r>
    </w:p>
    <w:p w14:paraId="0EB596C8" w14:textId="339FAED7" w:rsidR="00A00E24" w:rsidRDefault="00011CFB" w:rsidP="00A00E24">
      <w:pPr>
        <w:pStyle w:val="HintText"/>
        <w:numPr>
          <w:ilvl w:val="0"/>
          <w:numId w:val="61"/>
        </w:numPr>
        <w:rPr>
          <w:rtl/>
          <w:lang w:val="en-AE"/>
        </w:rPr>
      </w:pPr>
      <w:r w:rsidRPr="00011CFB">
        <w:rPr>
          <w:lang w:val="en-AE"/>
        </w:rPr>
        <w:t>Decision Tree</w:t>
      </w:r>
    </w:p>
    <w:p w14:paraId="6B761C1E" w14:textId="4CCA79F5" w:rsidR="00011CFB" w:rsidRPr="00011CFB" w:rsidRDefault="00011CFB" w:rsidP="00A00E24">
      <w:pPr>
        <w:pStyle w:val="HintText"/>
        <w:numPr>
          <w:ilvl w:val="0"/>
          <w:numId w:val="60"/>
        </w:numPr>
        <w:rPr>
          <w:lang w:val="en-AE"/>
        </w:rPr>
      </w:pPr>
      <w:r w:rsidRPr="00011CFB">
        <w:rPr>
          <w:lang w:val="en-AE"/>
        </w:rPr>
        <w:t>Random Forest</w:t>
      </w:r>
    </w:p>
    <w:p w14:paraId="2D219154" w14:textId="77777777" w:rsidR="00011CFB" w:rsidRPr="00011CFB" w:rsidRDefault="00011CFB" w:rsidP="00011CFB">
      <w:pPr>
        <w:pStyle w:val="HintText"/>
        <w:rPr>
          <w:lang w:val="en-AE"/>
        </w:rPr>
      </w:pPr>
      <w:r w:rsidRPr="00011CFB">
        <w:rPr>
          <w:lang w:val="en-AE"/>
        </w:rPr>
        <w:t>The data was split into 80% training and 20% testing.</w:t>
      </w:r>
      <w:r w:rsidRPr="00011CFB">
        <w:rPr>
          <w:lang w:val="en-AE"/>
        </w:rPr>
        <w:br/>
        <w:t>StandardScaler was used to make the data ready for some models.</w:t>
      </w:r>
    </w:p>
    <w:p w14:paraId="7BD102AD" w14:textId="77777777" w:rsidR="00011CFB" w:rsidRPr="00011CFB" w:rsidRDefault="00011CFB" w:rsidP="00011CFB">
      <w:pPr>
        <w:pStyle w:val="HintText"/>
        <w:rPr>
          <w:lang w:val="en-AE"/>
        </w:rPr>
      </w:pPr>
      <w:r w:rsidRPr="00011CFB">
        <w:rPr>
          <w:lang w:val="en-AE"/>
        </w:rPr>
        <w:t>Each model was checked using:</w:t>
      </w:r>
    </w:p>
    <w:p w14:paraId="41267B6F" w14:textId="77777777" w:rsidR="00A00E24" w:rsidRDefault="00011CFB" w:rsidP="00A00E24">
      <w:pPr>
        <w:pStyle w:val="HintText"/>
        <w:numPr>
          <w:ilvl w:val="0"/>
          <w:numId w:val="58"/>
        </w:numPr>
        <w:rPr>
          <w:lang w:val="en-AE"/>
        </w:rPr>
      </w:pPr>
      <w:r w:rsidRPr="00011CFB">
        <w:rPr>
          <w:lang w:val="en-AE"/>
        </w:rPr>
        <w:t>Accuracy</w:t>
      </w:r>
    </w:p>
    <w:p w14:paraId="27800B61" w14:textId="764145FA" w:rsidR="00A00E24" w:rsidRDefault="00011CFB" w:rsidP="00A00E24">
      <w:pPr>
        <w:pStyle w:val="HintText"/>
        <w:numPr>
          <w:ilvl w:val="0"/>
          <w:numId w:val="58"/>
        </w:numPr>
        <w:rPr>
          <w:lang w:val="en-AE"/>
        </w:rPr>
      </w:pPr>
      <w:r w:rsidRPr="00011CFB">
        <w:rPr>
          <w:lang w:val="en-AE"/>
        </w:rPr>
        <w:t>Precision</w:t>
      </w:r>
    </w:p>
    <w:p w14:paraId="5D3A255C" w14:textId="1AB832C2" w:rsidR="00A00E24" w:rsidRDefault="00011CFB" w:rsidP="00A00E24">
      <w:pPr>
        <w:pStyle w:val="HintText"/>
        <w:numPr>
          <w:ilvl w:val="0"/>
          <w:numId w:val="58"/>
        </w:numPr>
        <w:rPr>
          <w:lang w:val="en-AE"/>
        </w:rPr>
      </w:pPr>
      <w:r w:rsidRPr="00011CFB">
        <w:rPr>
          <w:lang w:val="en-AE"/>
        </w:rPr>
        <w:t>Recall</w:t>
      </w:r>
    </w:p>
    <w:p w14:paraId="1C60ABC6" w14:textId="4EF9B8FA" w:rsidR="00011CFB" w:rsidRDefault="00011CFB" w:rsidP="00A00E24">
      <w:pPr>
        <w:pStyle w:val="HintText"/>
        <w:numPr>
          <w:ilvl w:val="0"/>
          <w:numId w:val="58"/>
        </w:numPr>
        <w:rPr>
          <w:lang w:val="en-AE"/>
        </w:rPr>
      </w:pPr>
      <w:r w:rsidRPr="00011CFB">
        <w:rPr>
          <w:lang w:val="en-AE"/>
        </w:rPr>
        <w:t>F1-score</w:t>
      </w:r>
    </w:p>
    <w:p w14:paraId="0C6DCDEF" w14:textId="77777777" w:rsidR="007E109A" w:rsidRPr="00011CFB" w:rsidRDefault="007E109A" w:rsidP="007E109A">
      <w:pPr>
        <w:pStyle w:val="HintText"/>
        <w:ind w:left="1080"/>
        <w:rPr>
          <w:lang w:val="en-AE"/>
        </w:rPr>
      </w:pPr>
    </w:p>
    <w:p w14:paraId="7BAEE2AA" w14:textId="77777777" w:rsidR="007E109A" w:rsidRDefault="007E109A" w:rsidP="007E109A">
      <w:pPr>
        <w:pStyle w:val="HintText"/>
        <w:rPr>
          <w:b/>
          <w:bCs/>
          <w:color w:val="000000" w:themeColor="text1"/>
        </w:rPr>
      </w:pPr>
      <w:r w:rsidRPr="00303189">
        <w:rPr>
          <w:b/>
          <w:bCs/>
          <w:color w:val="000000" w:themeColor="text1"/>
        </w:rPr>
        <w:t xml:space="preserve">Classification Result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E109A" w14:paraId="502770E3" w14:textId="77777777" w:rsidTr="007E109A">
        <w:trPr>
          <w:hidden/>
        </w:trPr>
        <w:tc>
          <w:tcPr>
            <w:tcW w:w="1802" w:type="dxa"/>
          </w:tcPr>
          <w:p w14:paraId="307151A9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065684F5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40376633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28587909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6528252F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</w:tr>
      <w:tr w:rsidR="007E109A" w14:paraId="2538C3B4" w14:textId="77777777" w:rsidTr="007E109A">
        <w:trPr>
          <w:hidden/>
        </w:trPr>
        <w:tc>
          <w:tcPr>
            <w:tcW w:w="1802" w:type="dxa"/>
          </w:tcPr>
          <w:p w14:paraId="14229520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0DBFAC3E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0D3F822B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58717593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13B86CF6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</w:tr>
      <w:tr w:rsidR="007E109A" w14:paraId="5922F67F" w14:textId="77777777" w:rsidTr="007E109A">
        <w:trPr>
          <w:hidden/>
        </w:trPr>
        <w:tc>
          <w:tcPr>
            <w:tcW w:w="1802" w:type="dxa"/>
          </w:tcPr>
          <w:p w14:paraId="0DB89BEC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7E4263CE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53FBC315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7C77D005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1B745664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</w:tr>
      <w:tr w:rsidR="007E109A" w14:paraId="3AE0B348" w14:textId="77777777" w:rsidTr="007E109A">
        <w:trPr>
          <w:hidden/>
        </w:trPr>
        <w:tc>
          <w:tcPr>
            <w:tcW w:w="1802" w:type="dxa"/>
          </w:tcPr>
          <w:p w14:paraId="2D573A82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066C54F0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05032826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6527ECAE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47AFB5DD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</w:tr>
      <w:tr w:rsidR="007E109A" w14:paraId="2F7C9053" w14:textId="77777777" w:rsidTr="007E109A">
        <w:trPr>
          <w:hidden/>
        </w:trPr>
        <w:tc>
          <w:tcPr>
            <w:tcW w:w="1802" w:type="dxa"/>
          </w:tcPr>
          <w:p w14:paraId="594A9C62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1E5E4388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21516969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4B45B30A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4BF274ED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</w:tr>
      <w:tr w:rsidR="007E109A" w14:paraId="09CED658" w14:textId="77777777" w:rsidTr="007E109A">
        <w:trPr>
          <w:hidden/>
        </w:trPr>
        <w:tc>
          <w:tcPr>
            <w:tcW w:w="1802" w:type="dxa"/>
          </w:tcPr>
          <w:p w14:paraId="58B98D07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61642D51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5B2B6C38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2BE37A7C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  <w:tc>
          <w:tcPr>
            <w:tcW w:w="1802" w:type="dxa"/>
          </w:tcPr>
          <w:p w14:paraId="50DEAE3A" w14:textId="77777777" w:rsidR="007E109A" w:rsidRDefault="007E109A" w:rsidP="00011CFB">
            <w:pPr>
              <w:pStyle w:val="HintText"/>
              <w:rPr>
                <w:vanish/>
                <w:lang w:val="en-AE"/>
              </w:rPr>
            </w:pPr>
          </w:p>
        </w:tc>
      </w:tr>
    </w:tbl>
    <w:p w14:paraId="43AA873F" w14:textId="77777777" w:rsidR="00011CFB" w:rsidRPr="00011CFB" w:rsidRDefault="00011CFB" w:rsidP="00011CFB">
      <w:pPr>
        <w:pStyle w:val="HintText"/>
        <w:rPr>
          <w:vanish/>
          <w:lang w:val="en-AE"/>
        </w:rPr>
      </w:pPr>
      <w:r w:rsidRPr="00011CFB">
        <w:rPr>
          <w:vanish/>
          <w:lang w:val="en-AE"/>
        </w:rPr>
        <w:t>Top of Form</w:t>
      </w:r>
    </w:p>
    <w:p w14:paraId="021163A2" w14:textId="77777777" w:rsidR="00011CFB" w:rsidRPr="00011CFB" w:rsidRDefault="00011CFB" w:rsidP="00011CFB">
      <w:pPr>
        <w:pStyle w:val="HintText"/>
        <w:rPr>
          <w:vanish/>
          <w:lang w:val="en-AE"/>
        </w:rPr>
      </w:pPr>
      <w:r w:rsidRPr="00011CFB">
        <w:rPr>
          <w:vanish/>
          <w:lang w:val="en-AE"/>
        </w:rPr>
        <w:t>Bottom of Form</w:t>
      </w:r>
    </w:p>
    <w:p w14:paraId="09EBDC44" w14:textId="77777777" w:rsidR="00011CFB" w:rsidRPr="007E109A" w:rsidRDefault="00011CFB" w:rsidP="0081652B">
      <w:pPr>
        <w:pStyle w:val="HintText"/>
        <w:rPr>
          <w:rtl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773"/>
        <w:gridCol w:w="1117"/>
        <w:gridCol w:w="1502"/>
        <w:gridCol w:w="1502"/>
        <w:gridCol w:w="1502"/>
      </w:tblGrid>
      <w:tr w:rsidR="007E109A" w:rsidRPr="007E109A" w14:paraId="4ADB3B09" w14:textId="77777777" w:rsidTr="007E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73" w:type="dxa"/>
          </w:tcPr>
          <w:p w14:paraId="42A03DBA" w14:textId="77777777" w:rsidR="007E109A" w:rsidRPr="007E109A" w:rsidRDefault="007E109A" w:rsidP="0081652B">
            <w:pPr>
              <w:pStyle w:val="HintText"/>
            </w:pPr>
          </w:p>
        </w:tc>
        <w:tc>
          <w:tcPr>
            <w:tcW w:w="236" w:type="dxa"/>
          </w:tcPr>
          <w:p w14:paraId="186CDA8B" w14:textId="03069804" w:rsidR="007E109A" w:rsidRPr="007E109A" w:rsidRDefault="007E109A" w:rsidP="007E109A">
            <w:pPr>
              <w:pStyle w:val="Hint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rPr>
                <w:b/>
                <w:bCs/>
              </w:rPr>
              <w:t>Accuracy</w:t>
            </w:r>
          </w:p>
        </w:tc>
        <w:tc>
          <w:tcPr>
            <w:tcW w:w="1502" w:type="dxa"/>
          </w:tcPr>
          <w:p w14:paraId="2308D566" w14:textId="0049DA23" w:rsidR="007E109A" w:rsidRPr="007E109A" w:rsidRDefault="007E109A" w:rsidP="007E109A">
            <w:pPr>
              <w:pStyle w:val="Hint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rPr>
                <w:b/>
                <w:bCs/>
              </w:rPr>
              <w:t>Precision</w:t>
            </w:r>
          </w:p>
        </w:tc>
        <w:tc>
          <w:tcPr>
            <w:tcW w:w="1502" w:type="dxa"/>
          </w:tcPr>
          <w:p w14:paraId="24EF67CC" w14:textId="293268D8" w:rsidR="007E109A" w:rsidRPr="007E109A" w:rsidRDefault="007E109A" w:rsidP="007E109A">
            <w:pPr>
              <w:pStyle w:val="Hint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rPr>
                <w:b/>
                <w:bCs/>
              </w:rPr>
              <w:t>Recall</w:t>
            </w:r>
          </w:p>
        </w:tc>
        <w:tc>
          <w:tcPr>
            <w:tcW w:w="1502" w:type="dxa"/>
          </w:tcPr>
          <w:p w14:paraId="0F6DCA5D" w14:textId="1E2D9262" w:rsidR="007E109A" w:rsidRPr="007E109A" w:rsidRDefault="007E109A" w:rsidP="007E109A">
            <w:pPr>
              <w:pStyle w:val="Hint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rPr>
                <w:b/>
                <w:bCs/>
              </w:rPr>
              <w:t>F1-score</w:t>
            </w:r>
          </w:p>
        </w:tc>
      </w:tr>
      <w:tr w:rsidR="007E109A" w:rsidRPr="007E109A" w14:paraId="46759DBD" w14:textId="77777777" w:rsidTr="007E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5774A448" w14:textId="4E45F64A" w:rsidR="007E109A" w:rsidRPr="007E109A" w:rsidRDefault="007E109A" w:rsidP="007E109A">
            <w:pPr>
              <w:pStyle w:val="HintText"/>
            </w:pPr>
            <w:r w:rsidRPr="007E109A">
              <w:rPr>
                <w:b/>
                <w:bCs/>
              </w:rPr>
              <w:t>Logistic Regression</w:t>
            </w:r>
          </w:p>
        </w:tc>
        <w:tc>
          <w:tcPr>
            <w:tcW w:w="236" w:type="dxa"/>
          </w:tcPr>
          <w:p w14:paraId="30CF5119" w14:textId="78AB7CEF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0.897500</w:t>
            </w:r>
          </w:p>
        </w:tc>
        <w:tc>
          <w:tcPr>
            <w:tcW w:w="1502" w:type="dxa"/>
          </w:tcPr>
          <w:p w14:paraId="1C66F7FD" w14:textId="65C18258" w:rsidR="007E109A" w:rsidRPr="007E109A" w:rsidRDefault="007E109A" w:rsidP="007E109A">
            <w:pPr>
              <w:pStyle w:val="Hint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0.899628</w:t>
            </w:r>
          </w:p>
        </w:tc>
        <w:tc>
          <w:tcPr>
            <w:tcW w:w="1502" w:type="dxa"/>
          </w:tcPr>
          <w:p w14:paraId="35445876" w14:textId="58E67D9F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0.875226</w:t>
            </w:r>
          </w:p>
        </w:tc>
        <w:tc>
          <w:tcPr>
            <w:tcW w:w="1502" w:type="dxa"/>
          </w:tcPr>
          <w:p w14:paraId="1A027F83" w14:textId="7D753F74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0.887259</w:t>
            </w:r>
          </w:p>
        </w:tc>
      </w:tr>
      <w:tr w:rsidR="007E109A" w:rsidRPr="007E109A" w14:paraId="77A19D99" w14:textId="77777777" w:rsidTr="007E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293123F8" w14:textId="3C4976A2" w:rsidR="007E109A" w:rsidRPr="007E109A" w:rsidRDefault="007E109A" w:rsidP="007E109A">
            <w:pPr>
              <w:pStyle w:val="HintText"/>
            </w:pPr>
            <w:r w:rsidRPr="007E109A">
              <w:rPr>
                <w:b/>
                <w:bCs/>
              </w:rPr>
              <w:t>KNN</w:t>
            </w:r>
          </w:p>
        </w:tc>
        <w:tc>
          <w:tcPr>
            <w:tcW w:w="236" w:type="dxa"/>
          </w:tcPr>
          <w:p w14:paraId="5D3D9F6F" w14:textId="34753B7B" w:rsidR="007E109A" w:rsidRPr="007E109A" w:rsidRDefault="007E109A" w:rsidP="007E109A">
            <w:pPr>
              <w:pStyle w:val="Hi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t>0.895000</w:t>
            </w:r>
          </w:p>
        </w:tc>
        <w:tc>
          <w:tcPr>
            <w:tcW w:w="1502" w:type="dxa"/>
          </w:tcPr>
          <w:p w14:paraId="201A43F6" w14:textId="32649BD2" w:rsidR="007E109A" w:rsidRPr="007E109A" w:rsidRDefault="007E109A" w:rsidP="007E109A">
            <w:pPr>
              <w:pStyle w:val="Hi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t>0.896104</w:t>
            </w:r>
          </w:p>
        </w:tc>
        <w:tc>
          <w:tcPr>
            <w:tcW w:w="1502" w:type="dxa"/>
          </w:tcPr>
          <w:p w14:paraId="2AADF7A8" w14:textId="5D512620" w:rsidR="007E109A" w:rsidRPr="007E109A" w:rsidRDefault="007E109A" w:rsidP="007E109A">
            <w:pPr>
              <w:pStyle w:val="Hi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t>0.873418</w:t>
            </w:r>
          </w:p>
        </w:tc>
        <w:tc>
          <w:tcPr>
            <w:tcW w:w="1502" w:type="dxa"/>
          </w:tcPr>
          <w:p w14:paraId="6F029FDA" w14:textId="63BD9ADE" w:rsidR="007E109A" w:rsidRPr="007E109A" w:rsidRDefault="007E109A" w:rsidP="007E109A">
            <w:pPr>
              <w:pStyle w:val="Hi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t>0.884615</w:t>
            </w:r>
          </w:p>
        </w:tc>
      </w:tr>
      <w:tr w:rsidR="007E109A" w:rsidRPr="007E109A" w14:paraId="509BC6BA" w14:textId="77777777" w:rsidTr="007E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0E2800E7" w14:textId="3C5F6923" w:rsidR="007E109A" w:rsidRPr="007E109A" w:rsidRDefault="007E109A" w:rsidP="007E109A">
            <w:pPr>
              <w:pStyle w:val="HintText"/>
            </w:pPr>
            <w:r w:rsidRPr="007E109A">
              <w:rPr>
                <w:b/>
                <w:bCs/>
              </w:rPr>
              <w:t>SVM</w:t>
            </w:r>
          </w:p>
        </w:tc>
        <w:tc>
          <w:tcPr>
            <w:tcW w:w="236" w:type="dxa"/>
          </w:tcPr>
          <w:p w14:paraId="2FB75D3C" w14:textId="36F4355A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0.899167</w:t>
            </w:r>
          </w:p>
        </w:tc>
        <w:tc>
          <w:tcPr>
            <w:tcW w:w="1502" w:type="dxa"/>
          </w:tcPr>
          <w:p w14:paraId="28808CEE" w14:textId="17F07A18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0.913793</w:t>
            </w:r>
          </w:p>
        </w:tc>
        <w:tc>
          <w:tcPr>
            <w:tcW w:w="1502" w:type="dxa"/>
          </w:tcPr>
          <w:p w14:paraId="66AB60E6" w14:textId="0A31192B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0.862568</w:t>
            </w:r>
          </w:p>
        </w:tc>
        <w:tc>
          <w:tcPr>
            <w:tcW w:w="1502" w:type="dxa"/>
          </w:tcPr>
          <w:p w14:paraId="57B13A9C" w14:textId="5B8B30AD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0.887442</w:t>
            </w:r>
          </w:p>
        </w:tc>
      </w:tr>
      <w:tr w:rsidR="007E109A" w:rsidRPr="007E109A" w14:paraId="498BAAFE" w14:textId="77777777" w:rsidTr="007E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0323A384" w14:textId="3F4BBFF8" w:rsidR="007E109A" w:rsidRPr="007E109A" w:rsidRDefault="007E109A" w:rsidP="007E109A">
            <w:pPr>
              <w:pStyle w:val="HintText"/>
            </w:pPr>
            <w:r w:rsidRPr="007E109A">
              <w:rPr>
                <w:b/>
                <w:bCs/>
              </w:rPr>
              <w:t>Decision Tree</w:t>
            </w:r>
          </w:p>
        </w:tc>
        <w:tc>
          <w:tcPr>
            <w:tcW w:w="236" w:type="dxa"/>
          </w:tcPr>
          <w:p w14:paraId="0944BF8C" w14:textId="7208986B" w:rsidR="007E109A" w:rsidRPr="007E109A" w:rsidRDefault="007E109A" w:rsidP="007E109A">
            <w:pPr>
              <w:pStyle w:val="Hi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t>0.852500</w:t>
            </w:r>
          </w:p>
        </w:tc>
        <w:tc>
          <w:tcPr>
            <w:tcW w:w="1502" w:type="dxa"/>
          </w:tcPr>
          <w:p w14:paraId="2D750101" w14:textId="46FFCDE3" w:rsidR="007E109A" w:rsidRPr="007E109A" w:rsidRDefault="007E109A" w:rsidP="007E109A">
            <w:pPr>
              <w:pStyle w:val="Hi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t>0.846863</w:t>
            </w:r>
          </w:p>
        </w:tc>
        <w:tc>
          <w:tcPr>
            <w:tcW w:w="1502" w:type="dxa"/>
          </w:tcPr>
          <w:p w14:paraId="7CB45519" w14:textId="4A1E859D" w:rsidR="007E109A" w:rsidRPr="007E109A" w:rsidRDefault="007E109A" w:rsidP="007E109A">
            <w:pPr>
              <w:pStyle w:val="Hi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t>0.830018</w:t>
            </w:r>
          </w:p>
        </w:tc>
        <w:tc>
          <w:tcPr>
            <w:tcW w:w="1502" w:type="dxa"/>
          </w:tcPr>
          <w:p w14:paraId="2D31978F" w14:textId="2F0C2152" w:rsidR="007E109A" w:rsidRPr="007E109A" w:rsidRDefault="007E109A" w:rsidP="007E109A">
            <w:pPr>
              <w:pStyle w:val="Hi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09A">
              <w:t>0.838356</w:t>
            </w:r>
          </w:p>
        </w:tc>
      </w:tr>
      <w:tr w:rsidR="007E109A" w:rsidRPr="007E109A" w14:paraId="23592BD9" w14:textId="77777777" w:rsidTr="007E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575FF790" w14:textId="51085E6A" w:rsidR="007E109A" w:rsidRPr="007E109A" w:rsidRDefault="007E109A" w:rsidP="007E109A">
            <w:pPr>
              <w:pStyle w:val="HintText"/>
              <w:rPr>
                <w:b/>
                <w:bCs/>
              </w:rPr>
            </w:pPr>
            <w:r w:rsidRPr="007E109A">
              <w:rPr>
                <w:b/>
                <w:bCs/>
              </w:rPr>
              <w:t>Random Forest</w:t>
            </w:r>
          </w:p>
        </w:tc>
        <w:tc>
          <w:tcPr>
            <w:tcW w:w="236" w:type="dxa"/>
          </w:tcPr>
          <w:p w14:paraId="17A93CB6" w14:textId="628737A5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0.888333</w:t>
            </w:r>
          </w:p>
        </w:tc>
        <w:tc>
          <w:tcPr>
            <w:tcW w:w="1502" w:type="dxa"/>
          </w:tcPr>
          <w:p w14:paraId="528ACD16" w14:textId="55B3BCD6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0.896030</w:t>
            </w:r>
          </w:p>
        </w:tc>
        <w:tc>
          <w:tcPr>
            <w:tcW w:w="1502" w:type="dxa"/>
          </w:tcPr>
          <w:p w14:paraId="31EA9CF6" w14:textId="3105CCA7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0.857143</w:t>
            </w:r>
          </w:p>
        </w:tc>
        <w:tc>
          <w:tcPr>
            <w:tcW w:w="1502" w:type="dxa"/>
          </w:tcPr>
          <w:p w14:paraId="1094464A" w14:textId="12530AF5" w:rsidR="007E109A" w:rsidRPr="007E109A" w:rsidRDefault="007E109A" w:rsidP="007E109A">
            <w:pPr>
              <w:pStyle w:val="Hint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09A">
              <w:t>0.876155</w:t>
            </w:r>
          </w:p>
        </w:tc>
      </w:tr>
    </w:tbl>
    <w:p w14:paraId="6A2B4B9C" w14:textId="77777777" w:rsidR="00011CFB" w:rsidRPr="0095644B" w:rsidRDefault="00011CFB" w:rsidP="0081652B">
      <w:pPr>
        <w:pStyle w:val="HintText"/>
        <w:rPr>
          <w:rtl/>
        </w:rPr>
      </w:pPr>
    </w:p>
    <w:p w14:paraId="4778CC67" w14:textId="77777777" w:rsidR="00DB5B94" w:rsidRPr="0095644B" w:rsidRDefault="00DB5B94" w:rsidP="00DB5B94">
      <w:pPr>
        <w:pStyle w:val="HintText"/>
        <w:rPr>
          <w:lang w:val="en-AE"/>
        </w:rPr>
      </w:pPr>
      <w:r w:rsidRPr="0095644B">
        <w:rPr>
          <w:lang w:val="en-AE"/>
        </w:rPr>
        <w:t>The best classifier is SVM because it achieved the highest accuracy (0.899) and the highest F1-score (0.887).</w:t>
      </w:r>
    </w:p>
    <w:p w14:paraId="00466064" w14:textId="77777777" w:rsidR="00DB5B94" w:rsidRPr="0095644B" w:rsidRDefault="00DB5B94" w:rsidP="00DB5B94">
      <w:pPr>
        <w:pStyle w:val="HintText"/>
        <w:rPr>
          <w:lang w:val="en-AE"/>
        </w:rPr>
      </w:pPr>
      <w:r w:rsidRPr="0095644B">
        <w:rPr>
          <w:lang w:val="en-AE"/>
        </w:rPr>
        <w:t>Logistic Regression also performed well, but SVM gave slightly better results.</w:t>
      </w:r>
    </w:p>
    <w:p w14:paraId="26EC8F0E" w14:textId="77777777" w:rsidR="00DB5B94" w:rsidRPr="0095644B" w:rsidRDefault="00DB5B94" w:rsidP="00DB5B94">
      <w:pPr>
        <w:pStyle w:val="HintText"/>
        <w:rPr>
          <w:lang w:val="en-AE"/>
        </w:rPr>
      </w:pPr>
      <w:r w:rsidRPr="0095644B">
        <w:rPr>
          <w:lang w:val="en-AE"/>
        </w:rPr>
        <w:t>Therefore, SVM is selected as the best model for this dataset.</w:t>
      </w:r>
    </w:p>
    <w:p w14:paraId="00A58518" w14:textId="77777777" w:rsidR="00F662BF" w:rsidRPr="0095644B" w:rsidRDefault="00F662BF" w:rsidP="0081652B">
      <w:pPr>
        <w:rPr>
          <w:rFonts w:cstheme="minorHAnsi"/>
          <w:rtl/>
        </w:rPr>
      </w:pPr>
    </w:p>
    <w:p w14:paraId="4949518A" w14:textId="77777777" w:rsidR="00F662BF" w:rsidRDefault="00F662BF" w:rsidP="0081652B">
      <w:pPr>
        <w:rPr>
          <w:rFonts w:cstheme="minorHAnsi"/>
          <w:rtl/>
        </w:rPr>
      </w:pPr>
    </w:p>
    <w:p w14:paraId="0F4FBFF4" w14:textId="24B59A4C" w:rsidR="00F662BF" w:rsidRDefault="00F662BF" w:rsidP="00F662BF">
      <w:pPr>
        <w:rPr>
          <w:rFonts w:cstheme="minorHAnsi"/>
          <w:rtl/>
        </w:rPr>
      </w:pPr>
      <w:r>
        <w:rPr>
          <w:rFonts w:cstheme="minorHAnsi"/>
          <w:noProof/>
          <w:rtl/>
          <w:lang w:val="ar-SA"/>
        </w:rPr>
        <w:lastRenderedPageBreak/>
        <w:drawing>
          <wp:inline distT="0" distB="0" distL="0" distR="0" wp14:anchorId="0C0B71A6" wp14:editId="7E83D9BB">
            <wp:extent cx="5727700" cy="3213100"/>
            <wp:effectExtent l="0" t="0" r="0" b="0"/>
            <wp:docPr id="8789560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56041" name="Picture 8789560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1870" w14:textId="65ED2CC0" w:rsidR="00F662BF" w:rsidRDefault="00F662BF" w:rsidP="00F662BF">
      <w:pPr>
        <w:rPr>
          <w:rFonts w:cstheme="minorHAnsi"/>
          <w:rtl/>
        </w:rPr>
      </w:pPr>
      <w:r>
        <w:rPr>
          <w:rFonts w:cstheme="minorHAnsi"/>
          <w:noProof/>
          <w:rtl/>
          <w:lang w:val="ar-SA"/>
        </w:rPr>
        <w:drawing>
          <wp:inline distT="0" distB="0" distL="0" distR="0" wp14:anchorId="4220C91A" wp14:editId="4E0059DA">
            <wp:extent cx="5727700" cy="2733040"/>
            <wp:effectExtent l="0" t="0" r="0" b="0"/>
            <wp:docPr id="18658094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9482" name="Picture 18658094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BE0F" w14:textId="1228B1C8" w:rsidR="00571A20" w:rsidRPr="0095644B" w:rsidRDefault="00571A20" w:rsidP="00571A20">
      <w:pPr>
        <w:rPr>
          <w:rFonts w:asciiTheme="minorHAnsi" w:hAnsiTheme="minorHAnsi" w:cstheme="minorHAnsi"/>
          <w:rtl/>
        </w:rPr>
      </w:pPr>
      <w:r w:rsidRPr="0095644B">
        <w:rPr>
          <w:rFonts w:asciiTheme="minorHAnsi" w:hAnsiTheme="minorHAnsi" w:cstheme="minorHAnsi"/>
        </w:rPr>
        <w:t>The data was split and different models were tested. The best model was chosen based on the results.</w:t>
      </w:r>
    </w:p>
    <w:p w14:paraId="02DE75FD" w14:textId="56726CCA" w:rsidR="0081652B" w:rsidRPr="00D458AA" w:rsidRDefault="0081652B" w:rsidP="00D458AA">
      <w:pPr>
        <w:pStyle w:val="Heading5"/>
        <w:shd w:val="clear" w:color="auto" w:fill="002060"/>
        <w:rPr>
          <w:color w:val="FFFFFF" w:themeColor="background1"/>
          <w:highlight w:val="green"/>
        </w:rPr>
      </w:pPr>
      <w:r w:rsidRPr="00D458AA">
        <w:rPr>
          <w:color w:val="FFFFFF" w:themeColor="background1"/>
        </w:rPr>
        <w:t>No of elements on the target variable</w:t>
      </w:r>
      <w:r w:rsidR="00451D0D" w:rsidRPr="00D458AA">
        <w:rPr>
          <w:color w:val="FFFFFF" w:themeColor="background1"/>
        </w:rPr>
        <w:t xml:space="preserve"> (1 Point)</w:t>
      </w:r>
    </w:p>
    <w:p w14:paraId="2B611805" w14:textId="77777777" w:rsidR="0081652B" w:rsidRDefault="0081652B" w:rsidP="0081652B">
      <w:pPr>
        <w:pStyle w:val="HintText"/>
        <w:rPr>
          <w:rFonts w:ascii="Times New Roman" w:eastAsia="Times New Roman" w:hAnsi="Times New Roman" w:cs="Times New Roman"/>
        </w:rPr>
      </w:pPr>
    </w:p>
    <w:p w14:paraId="37720303" w14:textId="77777777" w:rsidR="00DB5B94" w:rsidRPr="0095644B" w:rsidRDefault="00DB5B94" w:rsidP="00DB5B94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5644B">
        <w:rPr>
          <w:rFonts w:asciiTheme="minorHAnsi" w:hAnsiTheme="minorHAnsi" w:cstheme="minorHAnsi"/>
          <w:color w:val="000000" w:themeColor="text1"/>
          <w:sz w:val="20"/>
          <w:szCs w:val="20"/>
        </w:rPr>
        <w:t>To check the data, I counted how many patients are in each group (High Risk and Low Risk).</w:t>
      </w:r>
    </w:p>
    <w:p w14:paraId="721085AB" w14:textId="77777777" w:rsidR="00651532" w:rsidRDefault="00651532" w:rsidP="0081652B">
      <w:pPr>
        <w:rPr>
          <w:color w:val="EE0000"/>
          <w:rtl/>
        </w:rPr>
      </w:pPr>
    </w:p>
    <w:p w14:paraId="306F6A4D" w14:textId="440AEA1C" w:rsidR="00651532" w:rsidRDefault="00DB5B94" w:rsidP="0081652B">
      <w:pPr>
        <w:rPr>
          <w:color w:val="EE0000"/>
          <w:rtl/>
        </w:rPr>
      </w:pPr>
      <w:r>
        <w:rPr>
          <w:noProof/>
          <w:color w:val="EE0000"/>
          <w:rtl/>
          <w:lang w:val="ar-SA"/>
        </w:rPr>
        <w:drawing>
          <wp:inline distT="0" distB="0" distL="0" distR="0" wp14:anchorId="71C415E0" wp14:editId="2FE86499">
            <wp:extent cx="5727700" cy="635635"/>
            <wp:effectExtent l="0" t="0" r="0" b="0"/>
            <wp:docPr id="16016896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89647" name="Picture 160168964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A130" w14:textId="77777777" w:rsidR="00651532" w:rsidRPr="0095644B" w:rsidRDefault="00651532" w:rsidP="0081652B">
      <w:pPr>
        <w:rPr>
          <w:rFonts w:asciiTheme="minorHAnsi" w:hAnsiTheme="minorHAnsi" w:cstheme="minorHAnsi"/>
          <w:color w:val="000000" w:themeColor="text1"/>
          <w:rtl/>
        </w:rPr>
      </w:pPr>
    </w:p>
    <w:p w14:paraId="55024A93" w14:textId="77777777" w:rsidR="00DB5B94" w:rsidRPr="0095644B" w:rsidRDefault="00DB5B94" w:rsidP="00DB5B94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5644B">
        <w:rPr>
          <w:rFonts w:asciiTheme="minorHAnsi" w:hAnsiTheme="minorHAnsi" w:cstheme="minorHAnsi"/>
          <w:color w:val="000000" w:themeColor="text1"/>
          <w:sz w:val="20"/>
          <w:szCs w:val="20"/>
        </w:rPr>
        <w:t>The result shows how many patients are High Risk and Low Risk.</w:t>
      </w:r>
    </w:p>
    <w:p w14:paraId="299CF9E6" w14:textId="3DCB8715" w:rsidR="00DB5B94" w:rsidRPr="0095644B" w:rsidRDefault="00DB5B94" w:rsidP="00DB5B94">
      <w:pPr>
        <w:pStyle w:val="ListParagraph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en-AE"/>
        </w:rPr>
      </w:pPr>
      <w:r w:rsidRPr="0095644B">
        <w:rPr>
          <w:rFonts w:cstheme="minorHAnsi"/>
          <w:color w:val="000000" w:themeColor="text1"/>
          <w:sz w:val="20"/>
          <w:szCs w:val="20"/>
          <w:lang w:val="en-AE"/>
        </w:rPr>
        <w:t>High Risk: (</w:t>
      </w:r>
      <w:r w:rsidRPr="0095644B">
        <w:rPr>
          <w:rFonts w:cstheme="minorHAnsi"/>
          <w:color w:val="000000" w:themeColor="text1"/>
          <w:sz w:val="20"/>
          <w:szCs w:val="20"/>
        </w:rPr>
        <w:t>2766)</w:t>
      </w:r>
    </w:p>
    <w:p w14:paraId="53F3CD0E" w14:textId="4EE7DBCF" w:rsidR="00DB5B94" w:rsidRPr="0095644B" w:rsidRDefault="00DB5B94" w:rsidP="00DB5B94">
      <w:pPr>
        <w:pStyle w:val="ListParagraph"/>
        <w:numPr>
          <w:ilvl w:val="0"/>
          <w:numId w:val="62"/>
        </w:numPr>
        <w:rPr>
          <w:rFonts w:cstheme="minorHAnsi"/>
          <w:color w:val="000000" w:themeColor="text1"/>
          <w:sz w:val="20"/>
          <w:szCs w:val="20"/>
          <w:lang w:val="en-AE"/>
        </w:rPr>
      </w:pPr>
      <w:r w:rsidRPr="0095644B">
        <w:rPr>
          <w:rFonts w:cstheme="minorHAnsi"/>
          <w:color w:val="000000" w:themeColor="text1"/>
          <w:sz w:val="20"/>
          <w:szCs w:val="20"/>
          <w:lang w:val="en-AE"/>
        </w:rPr>
        <w:t>Low Risk: (3234)</w:t>
      </w:r>
    </w:p>
    <w:p w14:paraId="4B0E8241" w14:textId="77777777" w:rsidR="00DB5B94" w:rsidRPr="0095644B" w:rsidRDefault="00DB5B94" w:rsidP="00DB5B94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5644B">
        <w:rPr>
          <w:rFonts w:asciiTheme="minorHAnsi" w:hAnsiTheme="minorHAnsi" w:cstheme="minorHAnsi"/>
          <w:color w:val="000000" w:themeColor="text1"/>
          <w:sz w:val="20"/>
          <w:szCs w:val="20"/>
        </w:rPr>
        <w:t>This helps us know if the data is balanced or not.</w:t>
      </w:r>
    </w:p>
    <w:p w14:paraId="29850299" w14:textId="2D91EDD7" w:rsidR="0081652B" w:rsidRDefault="00F662BF" w:rsidP="0081652B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lastRenderedPageBreak/>
        <w:t xml:space="preserve">Cluster </w:t>
      </w:r>
      <w:r w:rsidR="0081652B">
        <w:rPr>
          <w:rStyle w:val="SubtleEmphasis"/>
          <w:rFonts w:asciiTheme="minorHAnsi" w:hAnsiTheme="minorHAnsi" w:cstheme="minorHAnsi"/>
          <w:iCs/>
        </w:rPr>
        <w:t>Analysis</w:t>
      </w:r>
      <w:r w:rsidR="003061B8">
        <w:rPr>
          <w:rStyle w:val="SubtleEmphasis"/>
          <w:rFonts w:asciiTheme="minorHAnsi" w:hAnsiTheme="minorHAnsi" w:cstheme="minorHAnsi"/>
          <w:iCs/>
        </w:rPr>
        <w:t xml:space="preserve"> (5 Points)</w:t>
      </w:r>
    </w:p>
    <w:p w14:paraId="6EC16C97" w14:textId="041C3032" w:rsidR="0081652B" w:rsidRPr="00D458AA" w:rsidRDefault="0081652B" w:rsidP="00D458AA">
      <w:pPr>
        <w:pStyle w:val="Heading5"/>
        <w:shd w:val="clear" w:color="auto" w:fill="002060"/>
        <w:rPr>
          <w:color w:val="FFFFFF" w:themeColor="background1"/>
        </w:rPr>
      </w:pPr>
      <w:r w:rsidRPr="00D458AA">
        <w:rPr>
          <w:color w:val="FFFFFF" w:themeColor="background1"/>
        </w:rPr>
        <w:t xml:space="preserve">Building the Cluster </w:t>
      </w:r>
      <w:proofErr w:type="gramStart"/>
      <w:r w:rsidRPr="00D458AA">
        <w:rPr>
          <w:color w:val="FFFFFF" w:themeColor="background1"/>
        </w:rPr>
        <w:t>Analysis</w:t>
      </w:r>
      <w:r w:rsidR="006E2089" w:rsidRPr="00D458AA">
        <w:rPr>
          <w:color w:val="FFFFFF" w:themeColor="background1"/>
        </w:rPr>
        <w:t>(</w:t>
      </w:r>
      <w:proofErr w:type="gramEnd"/>
      <w:r w:rsidR="006E2089" w:rsidRPr="00D458AA">
        <w:rPr>
          <w:color w:val="FFFFFF" w:themeColor="background1"/>
        </w:rPr>
        <w:t>3 Points)</w:t>
      </w:r>
    </w:p>
    <w:p w14:paraId="1AE953E0" w14:textId="77777777" w:rsidR="00651532" w:rsidRPr="0095644B" w:rsidRDefault="00651532" w:rsidP="00651532">
      <w:pPr>
        <w:pStyle w:val="HintText"/>
        <w:rPr>
          <w:rFonts w:eastAsia="Times New Roman"/>
          <w:lang w:val="en-AE"/>
        </w:rPr>
      </w:pPr>
      <w:r w:rsidRPr="0095644B">
        <w:rPr>
          <w:rFonts w:eastAsia="Times New Roman"/>
          <w:lang w:val="en-AE"/>
        </w:rPr>
        <w:t>K-means clustering was applied to group patients based on selected numerical features:</w:t>
      </w:r>
    </w:p>
    <w:p w14:paraId="044383E8" w14:textId="77777777" w:rsidR="00651532" w:rsidRPr="0095644B" w:rsidRDefault="00651532" w:rsidP="00651532">
      <w:pPr>
        <w:pStyle w:val="HintText"/>
        <w:numPr>
          <w:ilvl w:val="0"/>
          <w:numId w:val="36"/>
        </w:numPr>
        <w:rPr>
          <w:rFonts w:eastAsia="Times New Roman"/>
          <w:lang w:val="en-AE"/>
        </w:rPr>
      </w:pPr>
      <w:r w:rsidRPr="0095644B">
        <w:rPr>
          <w:rFonts w:eastAsia="Times New Roman"/>
          <w:lang w:val="en-AE"/>
        </w:rPr>
        <w:t xml:space="preserve">BMI </w:t>
      </w:r>
    </w:p>
    <w:p w14:paraId="2D28125B" w14:textId="77777777" w:rsidR="00651532" w:rsidRPr="0095644B" w:rsidRDefault="00651532" w:rsidP="00651532">
      <w:pPr>
        <w:pStyle w:val="HintText"/>
        <w:numPr>
          <w:ilvl w:val="0"/>
          <w:numId w:val="36"/>
        </w:numPr>
        <w:rPr>
          <w:rFonts w:eastAsia="Times New Roman"/>
          <w:lang w:val="en-AE"/>
        </w:rPr>
      </w:pPr>
      <w:r w:rsidRPr="0095644B">
        <w:rPr>
          <w:rFonts w:eastAsia="Times New Roman"/>
          <w:lang w:val="en-AE"/>
        </w:rPr>
        <w:t xml:space="preserve">Age </w:t>
      </w:r>
    </w:p>
    <w:p w14:paraId="7554F3F0" w14:textId="77777777" w:rsidR="00651532" w:rsidRPr="0095644B" w:rsidRDefault="00651532" w:rsidP="00651532">
      <w:pPr>
        <w:pStyle w:val="HintText"/>
        <w:numPr>
          <w:ilvl w:val="0"/>
          <w:numId w:val="36"/>
        </w:numPr>
        <w:rPr>
          <w:rFonts w:eastAsia="Times New Roman"/>
          <w:lang w:val="en-AE"/>
        </w:rPr>
      </w:pPr>
      <w:r w:rsidRPr="0095644B">
        <w:rPr>
          <w:rFonts w:eastAsia="Times New Roman"/>
          <w:lang w:val="en-AE"/>
        </w:rPr>
        <w:t xml:space="preserve">Glucose Level </w:t>
      </w:r>
    </w:p>
    <w:p w14:paraId="571F37F2" w14:textId="77777777" w:rsidR="00651532" w:rsidRPr="0095644B" w:rsidRDefault="00651532" w:rsidP="00651532">
      <w:pPr>
        <w:pStyle w:val="HintText"/>
        <w:numPr>
          <w:ilvl w:val="0"/>
          <w:numId w:val="36"/>
        </w:numPr>
        <w:rPr>
          <w:rFonts w:eastAsia="Times New Roman"/>
          <w:lang w:val="en-AE"/>
        </w:rPr>
      </w:pPr>
      <w:r w:rsidRPr="0095644B">
        <w:rPr>
          <w:rFonts w:eastAsia="Times New Roman"/>
          <w:lang w:val="en-AE"/>
        </w:rPr>
        <w:t xml:space="preserve">Blood Pressure </w:t>
      </w:r>
    </w:p>
    <w:p w14:paraId="63B21F32" w14:textId="77777777" w:rsidR="00651532" w:rsidRPr="0095644B" w:rsidRDefault="00651532" w:rsidP="00651532">
      <w:pPr>
        <w:pStyle w:val="HintText"/>
        <w:rPr>
          <w:rFonts w:eastAsia="Times New Roman"/>
          <w:lang w:val="en-AE"/>
        </w:rPr>
      </w:pPr>
      <w:r w:rsidRPr="0095644B">
        <w:rPr>
          <w:rFonts w:eastAsia="Times New Roman"/>
          <w:lang w:val="en-AE"/>
        </w:rPr>
        <w:t>Before clustering, the features were standardized using StandardScaler to ensure that all variables have equal importance.</w:t>
      </w:r>
    </w:p>
    <w:p w14:paraId="4363AAAA" w14:textId="58B88EA6" w:rsidR="00651532" w:rsidRPr="0095644B" w:rsidRDefault="00651532" w:rsidP="00651532">
      <w:pPr>
        <w:pStyle w:val="HintText"/>
        <w:rPr>
          <w:rFonts w:eastAsia="Times New Roman"/>
          <w:lang w:val="en-AE"/>
        </w:rPr>
      </w:pPr>
      <w:r w:rsidRPr="0095644B">
        <w:rPr>
          <w:rFonts w:eastAsia="Times New Roman"/>
          <w:lang w:val="en-AE"/>
        </w:rPr>
        <w:t>To determine the optimal number of clusters, the Elbow Method was used by calculating the Within-Cluster Sum of Squares (WCSS) for values of k from 2 to 10.</w:t>
      </w:r>
    </w:p>
    <w:p w14:paraId="61970C01" w14:textId="3FDFCFA6" w:rsidR="00651532" w:rsidRDefault="00AF7C38" w:rsidP="00651532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001A74" w:themeColor="accent1" w:themeShade="BF"/>
          <w:sz w:val="26"/>
          <w:szCs w:val="26"/>
        </w:rPr>
        <w:drawing>
          <wp:inline distT="0" distB="0" distL="0" distR="0" wp14:anchorId="082DF4F1" wp14:editId="7761C8C2">
            <wp:extent cx="5727700" cy="2999740"/>
            <wp:effectExtent l="0" t="0" r="0" b="0"/>
            <wp:docPr id="5441478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7823" name="Picture 5441478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E72A" w14:textId="77777777" w:rsidR="00ED29FD" w:rsidRPr="0095644B" w:rsidRDefault="00ED29FD" w:rsidP="00ED29FD">
      <w:pPr>
        <w:bidi/>
        <w:jc w:val="right"/>
        <w:rPr>
          <w:rFonts w:asciiTheme="minorHAnsi" w:hAnsiTheme="minorHAnsi" w:cstheme="minorHAnsi"/>
          <w:sz w:val="22"/>
          <w:szCs w:val="22"/>
        </w:rPr>
      </w:pPr>
      <w:r w:rsidRPr="0095644B">
        <w:rPr>
          <w:rFonts w:asciiTheme="minorHAnsi" w:hAnsiTheme="minorHAnsi" w:cstheme="minorHAnsi"/>
          <w:sz w:val="22"/>
          <w:szCs w:val="22"/>
        </w:rPr>
        <w:t>K-means clustering was applied using BMI, Age, Glucose Level, and Blood Pressure</w:t>
      </w:r>
      <w:r w:rsidRPr="0095644B">
        <w:rPr>
          <w:rFonts w:asciiTheme="minorHAnsi" w:hAnsiTheme="minorHAnsi" w:cstheme="minorHAnsi"/>
          <w:sz w:val="22"/>
          <w:szCs w:val="22"/>
          <w:rtl/>
        </w:rPr>
        <w:t xml:space="preserve">. </w:t>
      </w:r>
    </w:p>
    <w:p w14:paraId="668F059B" w14:textId="77777777" w:rsidR="00ED29FD" w:rsidRPr="0095644B" w:rsidRDefault="00ED29FD" w:rsidP="00ED29FD">
      <w:pPr>
        <w:bidi/>
        <w:jc w:val="right"/>
        <w:rPr>
          <w:rFonts w:asciiTheme="minorHAnsi" w:hAnsiTheme="minorHAnsi" w:cstheme="minorHAnsi"/>
          <w:sz w:val="22"/>
          <w:szCs w:val="22"/>
        </w:rPr>
      </w:pPr>
      <w:r w:rsidRPr="0095644B">
        <w:rPr>
          <w:rFonts w:asciiTheme="minorHAnsi" w:hAnsiTheme="minorHAnsi" w:cstheme="minorHAnsi"/>
          <w:sz w:val="22"/>
          <w:szCs w:val="22"/>
        </w:rPr>
        <w:t>The data was scaled using StandardScaler</w:t>
      </w:r>
      <w:r w:rsidRPr="0095644B">
        <w:rPr>
          <w:rFonts w:asciiTheme="minorHAnsi" w:hAnsiTheme="minorHAnsi" w:cstheme="minorHAnsi"/>
          <w:sz w:val="22"/>
          <w:szCs w:val="22"/>
          <w:rtl/>
        </w:rPr>
        <w:t xml:space="preserve">. </w:t>
      </w:r>
    </w:p>
    <w:p w14:paraId="7B28D047" w14:textId="77777777" w:rsidR="00ED29FD" w:rsidRPr="0095644B" w:rsidRDefault="00ED29FD" w:rsidP="00ED29FD">
      <w:pPr>
        <w:bidi/>
        <w:jc w:val="right"/>
        <w:rPr>
          <w:rFonts w:asciiTheme="minorHAnsi" w:hAnsiTheme="minorHAnsi" w:cstheme="minorHAnsi"/>
          <w:sz w:val="22"/>
          <w:szCs w:val="22"/>
        </w:rPr>
      </w:pPr>
      <w:r w:rsidRPr="0095644B">
        <w:rPr>
          <w:rFonts w:asciiTheme="minorHAnsi" w:hAnsiTheme="minorHAnsi" w:cstheme="minorHAnsi"/>
          <w:sz w:val="22"/>
          <w:szCs w:val="22"/>
        </w:rPr>
        <w:t>The Elbow Method was used, and k = 3 was selected as the optimal number of clusters</w:t>
      </w:r>
    </w:p>
    <w:p w14:paraId="394A3FAF" w14:textId="67CB2575" w:rsidR="00651532" w:rsidRPr="00472C42" w:rsidRDefault="00ED29FD" w:rsidP="00ED29FD">
      <w:pPr>
        <w:bidi/>
        <w:jc w:val="center"/>
        <w:rPr>
          <w:highlight w:val="green"/>
          <w:rtl/>
        </w:rPr>
      </w:pPr>
      <w:r>
        <w:rPr>
          <w:rtl/>
        </w:rPr>
        <w:t>.</w:t>
      </w:r>
    </w:p>
    <w:p w14:paraId="54360A57" w14:textId="715BDBBA" w:rsidR="0081652B" w:rsidRPr="00D458AA" w:rsidRDefault="0081652B" w:rsidP="00D458AA">
      <w:pPr>
        <w:pStyle w:val="Heading5"/>
        <w:shd w:val="clear" w:color="auto" w:fill="002060"/>
        <w:rPr>
          <w:color w:val="FFFFFF" w:themeColor="background1"/>
        </w:rPr>
      </w:pPr>
      <w:r w:rsidRPr="00D458AA">
        <w:rPr>
          <w:color w:val="FFFFFF" w:themeColor="background1"/>
        </w:rPr>
        <w:t xml:space="preserve">Strategy </w:t>
      </w:r>
      <w:proofErr w:type="gramStart"/>
      <w:r w:rsidRPr="00D458AA">
        <w:rPr>
          <w:color w:val="FFFFFF" w:themeColor="background1"/>
        </w:rPr>
        <w:t>Formulation</w:t>
      </w:r>
      <w:r w:rsidR="006E2089" w:rsidRPr="00D458AA">
        <w:rPr>
          <w:color w:val="FFFFFF" w:themeColor="background1"/>
        </w:rPr>
        <w:t>(</w:t>
      </w:r>
      <w:proofErr w:type="gramEnd"/>
      <w:r w:rsidR="006E2089" w:rsidRPr="00D458AA">
        <w:rPr>
          <w:color w:val="FFFFFF" w:themeColor="background1"/>
        </w:rPr>
        <w:t>2 Points)</w:t>
      </w:r>
    </w:p>
    <w:p w14:paraId="5DCC19FD" w14:textId="77777777" w:rsidR="00796D23" w:rsidRPr="0095644B" w:rsidRDefault="00796D23" w:rsidP="00796D23">
      <w:pPr>
        <w:rPr>
          <w:rFonts w:asciiTheme="minorHAnsi" w:hAnsiTheme="minorHAnsi" w:cstheme="minorHAnsi"/>
          <w:i/>
          <w:iCs/>
        </w:rPr>
      </w:pPr>
      <w:r w:rsidRPr="0095644B">
        <w:rPr>
          <w:rFonts w:asciiTheme="minorHAnsi" w:hAnsiTheme="minorHAnsi" w:cstheme="minorHAnsi"/>
          <w:i/>
          <w:iCs/>
        </w:rPr>
        <w:t>After looking at the clusters, each group was labeled based on the values.</w:t>
      </w:r>
      <w:r w:rsidRPr="0095644B">
        <w:rPr>
          <w:rFonts w:asciiTheme="minorHAnsi" w:hAnsiTheme="minorHAnsi" w:cstheme="minorHAnsi"/>
          <w:i/>
          <w:iCs/>
        </w:rPr>
        <w:br/>
        <w:t>High values = High Risk, medium values = Medium Risk, low values = Low Risk.</w:t>
      </w:r>
    </w:p>
    <w:p w14:paraId="2F348447" w14:textId="77777777" w:rsidR="00796D23" w:rsidRPr="0095644B" w:rsidRDefault="00796D23" w:rsidP="00AF7C38">
      <w:pPr>
        <w:rPr>
          <w:rFonts w:asciiTheme="minorHAnsi" w:hAnsiTheme="minorHAnsi" w:cstheme="minorHAnsi"/>
        </w:rPr>
      </w:pPr>
    </w:p>
    <w:p w14:paraId="689F154A" w14:textId="77777777" w:rsidR="00796D23" w:rsidRPr="0095644B" w:rsidRDefault="00796D23" w:rsidP="00796D23">
      <w:pPr>
        <w:rPr>
          <w:rFonts w:asciiTheme="minorHAnsi" w:hAnsiTheme="minorHAnsi" w:cstheme="minorHAnsi"/>
          <w:b/>
          <w:bCs/>
        </w:rPr>
      </w:pPr>
      <w:r w:rsidRPr="0095644B">
        <w:rPr>
          <w:rFonts w:asciiTheme="minorHAnsi" w:hAnsiTheme="minorHAnsi" w:cstheme="minorHAnsi"/>
          <w:b/>
          <w:bCs/>
        </w:rPr>
        <w:t>Cluster 1: High Risk</w:t>
      </w:r>
    </w:p>
    <w:p w14:paraId="3A00B996" w14:textId="77777777" w:rsidR="00796D23" w:rsidRPr="0095644B" w:rsidRDefault="00796D23" w:rsidP="00796D23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Characteristics:</w:t>
      </w:r>
    </w:p>
    <w:p w14:paraId="2C688FD7" w14:textId="77777777" w:rsidR="00796D23" w:rsidRPr="0095644B" w:rsidRDefault="00796D23" w:rsidP="00796D23">
      <w:pPr>
        <w:pStyle w:val="ListParagraph"/>
        <w:numPr>
          <w:ilvl w:val="0"/>
          <w:numId w:val="63"/>
        </w:numPr>
        <w:rPr>
          <w:rFonts w:cstheme="minorHAnsi"/>
          <w:lang w:val="en-AE"/>
        </w:rPr>
      </w:pPr>
      <w:r w:rsidRPr="0095644B">
        <w:rPr>
          <w:rFonts w:cstheme="minorHAnsi"/>
          <w:lang w:val="en-AE"/>
        </w:rPr>
        <w:t>High values</w:t>
      </w:r>
    </w:p>
    <w:p w14:paraId="48DC7314" w14:textId="10C9E526" w:rsidR="00796D23" w:rsidRPr="0095644B" w:rsidRDefault="00796D23" w:rsidP="00796D23">
      <w:pPr>
        <w:pStyle w:val="ListParagraph"/>
        <w:numPr>
          <w:ilvl w:val="0"/>
          <w:numId w:val="63"/>
        </w:numPr>
        <w:rPr>
          <w:rFonts w:cstheme="minorHAnsi"/>
          <w:lang w:val="en-AE"/>
        </w:rPr>
      </w:pPr>
      <w:r w:rsidRPr="0095644B">
        <w:rPr>
          <w:rFonts w:cstheme="minorHAnsi"/>
          <w:lang w:val="en-AE"/>
        </w:rPr>
        <w:t>High risk</w:t>
      </w:r>
    </w:p>
    <w:p w14:paraId="0C1A4817" w14:textId="66F620CE" w:rsidR="00796D23" w:rsidRPr="0095644B" w:rsidRDefault="00796D23" w:rsidP="00796D23">
      <w:pPr>
        <w:rPr>
          <w:rFonts w:asciiTheme="minorHAnsi" w:hAnsiTheme="minorHAnsi" w:cstheme="minorHAnsi"/>
          <w:rtl/>
        </w:rPr>
      </w:pPr>
      <w:r w:rsidRPr="0095644B">
        <w:rPr>
          <w:rFonts w:asciiTheme="minorHAnsi" w:hAnsiTheme="minorHAnsi" w:cstheme="minorHAnsi"/>
        </w:rPr>
        <w:t>Strategy:</w:t>
      </w:r>
      <w:r w:rsidRPr="0095644B">
        <w:rPr>
          <w:rFonts w:asciiTheme="minorHAnsi" w:hAnsiTheme="minorHAnsi" w:cstheme="minorHAnsi"/>
          <w:rtl/>
        </w:rPr>
        <w:t xml:space="preserve"> </w:t>
      </w:r>
      <w:r w:rsidRPr="0095644B">
        <w:rPr>
          <w:rFonts w:asciiTheme="minorHAnsi" w:hAnsiTheme="minorHAnsi" w:cstheme="minorHAnsi"/>
        </w:rPr>
        <w:t>Give medical support and encourage healthy food and exercise.</w:t>
      </w:r>
    </w:p>
    <w:p w14:paraId="6270D517" w14:textId="77777777" w:rsidR="00796D23" w:rsidRPr="0095644B" w:rsidRDefault="00796D23" w:rsidP="00796D23">
      <w:pPr>
        <w:rPr>
          <w:rFonts w:asciiTheme="minorHAnsi" w:hAnsiTheme="minorHAnsi" w:cstheme="minorHAnsi"/>
          <w:rtl/>
        </w:rPr>
      </w:pPr>
    </w:p>
    <w:p w14:paraId="674C4609" w14:textId="5984E2F4" w:rsidR="00796D23" w:rsidRPr="0095644B" w:rsidRDefault="00796D23" w:rsidP="00796D23">
      <w:pPr>
        <w:rPr>
          <w:rFonts w:asciiTheme="minorHAnsi" w:hAnsiTheme="minorHAnsi" w:cstheme="minorHAnsi"/>
        </w:rPr>
      </w:pPr>
    </w:p>
    <w:p w14:paraId="7427C37F" w14:textId="77777777" w:rsidR="00796D23" w:rsidRPr="0095644B" w:rsidRDefault="00796D23" w:rsidP="00796D23">
      <w:pPr>
        <w:rPr>
          <w:rFonts w:asciiTheme="minorHAnsi" w:hAnsiTheme="minorHAnsi" w:cstheme="minorHAnsi"/>
          <w:b/>
          <w:bCs/>
        </w:rPr>
      </w:pPr>
      <w:r w:rsidRPr="0095644B">
        <w:rPr>
          <w:rFonts w:asciiTheme="minorHAnsi" w:hAnsiTheme="minorHAnsi" w:cstheme="minorHAnsi"/>
          <w:b/>
          <w:bCs/>
        </w:rPr>
        <w:t>Cluster 2: Medium Risk</w:t>
      </w:r>
    </w:p>
    <w:p w14:paraId="3483E57C" w14:textId="77777777" w:rsidR="00796D23" w:rsidRPr="0095644B" w:rsidRDefault="00796D23" w:rsidP="00796D23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Characteristics:</w:t>
      </w:r>
    </w:p>
    <w:p w14:paraId="459E53EC" w14:textId="77777777" w:rsidR="00796D23" w:rsidRPr="0095644B" w:rsidRDefault="00796D23" w:rsidP="00796D23">
      <w:pPr>
        <w:pStyle w:val="ListParagraph"/>
        <w:numPr>
          <w:ilvl w:val="0"/>
          <w:numId w:val="64"/>
        </w:numPr>
        <w:rPr>
          <w:rFonts w:cstheme="minorHAnsi"/>
          <w:lang w:val="en-AE"/>
        </w:rPr>
      </w:pPr>
      <w:r w:rsidRPr="0095644B">
        <w:rPr>
          <w:rFonts w:cstheme="minorHAnsi"/>
          <w:lang w:val="en-AE"/>
        </w:rPr>
        <w:t xml:space="preserve">Medium values </w:t>
      </w:r>
    </w:p>
    <w:p w14:paraId="430793BF" w14:textId="2A316FE4" w:rsidR="00796D23" w:rsidRPr="0095644B" w:rsidRDefault="00796D23" w:rsidP="00796D23">
      <w:pPr>
        <w:pStyle w:val="ListParagraph"/>
        <w:numPr>
          <w:ilvl w:val="0"/>
          <w:numId w:val="64"/>
        </w:numPr>
        <w:rPr>
          <w:rFonts w:cstheme="minorHAnsi"/>
          <w:lang w:val="en-AE"/>
        </w:rPr>
      </w:pPr>
      <w:r w:rsidRPr="0095644B">
        <w:rPr>
          <w:rFonts w:cstheme="minorHAnsi"/>
          <w:lang w:val="en-AE"/>
        </w:rPr>
        <w:t>Moderate risk</w:t>
      </w:r>
    </w:p>
    <w:p w14:paraId="08A9AAD2" w14:textId="1BB4F29B" w:rsidR="00796D23" w:rsidRPr="0095644B" w:rsidRDefault="00796D23" w:rsidP="00796D23">
      <w:pPr>
        <w:rPr>
          <w:rFonts w:asciiTheme="minorHAnsi" w:hAnsiTheme="minorHAnsi" w:cstheme="minorHAnsi"/>
          <w:rtl/>
        </w:rPr>
      </w:pPr>
      <w:r w:rsidRPr="0095644B">
        <w:rPr>
          <w:rFonts w:asciiTheme="minorHAnsi" w:hAnsiTheme="minorHAnsi" w:cstheme="minorHAnsi"/>
        </w:rPr>
        <w:t>Strategy:</w:t>
      </w:r>
      <w:r w:rsidRPr="0095644B">
        <w:rPr>
          <w:rFonts w:asciiTheme="minorHAnsi" w:hAnsiTheme="minorHAnsi" w:cstheme="minorHAnsi"/>
          <w:rtl/>
        </w:rPr>
        <w:t xml:space="preserve"> </w:t>
      </w:r>
      <w:r w:rsidRPr="0095644B">
        <w:rPr>
          <w:rFonts w:asciiTheme="minorHAnsi" w:hAnsiTheme="minorHAnsi" w:cstheme="minorHAnsi"/>
        </w:rPr>
        <w:t>Encourage a healthy lifestyle and regular check-ups.</w:t>
      </w:r>
    </w:p>
    <w:p w14:paraId="19676C48" w14:textId="77777777" w:rsidR="00796D23" w:rsidRPr="0095644B" w:rsidRDefault="00796D23" w:rsidP="00796D23">
      <w:pPr>
        <w:rPr>
          <w:rFonts w:asciiTheme="minorHAnsi" w:hAnsiTheme="minorHAnsi" w:cstheme="minorHAnsi"/>
        </w:rPr>
      </w:pPr>
    </w:p>
    <w:p w14:paraId="700AF22F" w14:textId="07CBDFCE" w:rsidR="00796D23" w:rsidRPr="0095644B" w:rsidRDefault="00796D23" w:rsidP="00796D23">
      <w:pPr>
        <w:rPr>
          <w:rFonts w:asciiTheme="minorHAnsi" w:hAnsiTheme="minorHAnsi" w:cstheme="minorHAnsi"/>
        </w:rPr>
      </w:pPr>
    </w:p>
    <w:p w14:paraId="6EF9E23E" w14:textId="77777777" w:rsidR="00796D23" w:rsidRPr="0095644B" w:rsidRDefault="00796D23" w:rsidP="00796D23">
      <w:pPr>
        <w:rPr>
          <w:rFonts w:asciiTheme="minorHAnsi" w:hAnsiTheme="minorHAnsi" w:cstheme="minorHAnsi"/>
          <w:b/>
          <w:bCs/>
        </w:rPr>
      </w:pPr>
      <w:r w:rsidRPr="0095644B">
        <w:rPr>
          <w:rFonts w:asciiTheme="minorHAnsi" w:hAnsiTheme="minorHAnsi" w:cstheme="minorHAnsi"/>
          <w:b/>
          <w:bCs/>
        </w:rPr>
        <w:t>Cluster 3: Low Risk</w:t>
      </w:r>
    </w:p>
    <w:p w14:paraId="03695764" w14:textId="77777777" w:rsidR="00796D23" w:rsidRPr="0095644B" w:rsidRDefault="00796D23" w:rsidP="00796D23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Characteristics:</w:t>
      </w:r>
    </w:p>
    <w:p w14:paraId="12B33D10" w14:textId="77777777" w:rsidR="00796D23" w:rsidRPr="0095644B" w:rsidRDefault="00796D23" w:rsidP="00796D23">
      <w:pPr>
        <w:pStyle w:val="ListParagraph"/>
        <w:numPr>
          <w:ilvl w:val="0"/>
          <w:numId w:val="65"/>
        </w:numPr>
        <w:rPr>
          <w:rFonts w:cstheme="minorHAnsi"/>
          <w:lang w:val="en-AE"/>
        </w:rPr>
      </w:pPr>
      <w:r w:rsidRPr="0095644B">
        <w:rPr>
          <w:rFonts w:cstheme="minorHAnsi"/>
          <w:lang w:val="en-AE"/>
        </w:rPr>
        <w:t>Low values</w:t>
      </w:r>
      <w:r w:rsidRPr="0095644B">
        <w:rPr>
          <w:rFonts w:cstheme="minorHAnsi"/>
          <w:rtl/>
          <w:lang w:val="en-AE"/>
        </w:rPr>
        <w:t xml:space="preserve"> </w:t>
      </w:r>
    </w:p>
    <w:p w14:paraId="7B4A5C55" w14:textId="12D50F28" w:rsidR="00796D23" w:rsidRPr="0095644B" w:rsidRDefault="00796D23" w:rsidP="00796D23">
      <w:pPr>
        <w:pStyle w:val="ListParagraph"/>
        <w:numPr>
          <w:ilvl w:val="0"/>
          <w:numId w:val="65"/>
        </w:numPr>
        <w:rPr>
          <w:rFonts w:cstheme="minorHAnsi"/>
          <w:lang w:val="en-AE"/>
        </w:rPr>
      </w:pPr>
      <w:r w:rsidRPr="0095644B">
        <w:rPr>
          <w:rFonts w:cstheme="minorHAnsi"/>
          <w:lang w:val="en-AE"/>
        </w:rPr>
        <w:t>Low risk</w:t>
      </w:r>
    </w:p>
    <w:p w14:paraId="1E722909" w14:textId="3397DC59" w:rsidR="00796D23" w:rsidRPr="0095644B" w:rsidRDefault="00796D23" w:rsidP="00796D23">
      <w:pPr>
        <w:rPr>
          <w:rFonts w:asciiTheme="minorHAnsi" w:hAnsiTheme="minorHAnsi" w:cstheme="minorHAnsi"/>
        </w:rPr>
      </w:pPr>
      <w:r w:rsidRPr="0095644B">
        <w:rPr>
          <w:rFonts w:asciiTheme="minorHAnsi" w:hAnsiTheme="minorHAnsi" w:cstheme="minorHAnsi"/>
        </w:rPr>
        <w:t>Strategy:</w:t>
      </w:r>
      <w:r w:rsidRPr="0095644B">
        <w:rPr>
          <w:rFonts w:asciiTheme="minorHAnsi" w:hAnsiTheme="minorHAnsi" w:cstheme="minorHAnsi"/>
          <w:rtl/>
        </w:rPr>
        <w:t xml:space="preserve"> </w:t>
      </w:r>
      <w:r w:rsidRPr="0095644B">
        <w:rPr>
          <w:rFonts w:asciiTheme="minorHAnsi" w:hAnsiTheme="minorHAnsi" w:cstheme="minorHAnsi"/>
        </w:rPr>
        <w:t>Maintain current lifestyle and focus on prevention.</w:t>
      </w:r>
    </w:p>
    <w:p w14:paraId="2399470E" w14:textId="77777777" w:rsidR="00AF7C38" w:rsidRPr="0095644B" w:rsidRDefault="00AF7C38" w:rsidP="00AF7C38">
      <w:pPr>
        <w:rPr>
          <w:rFonts w:asciiTheme="minorHAnsi" w:hAnsiTheme="minorHAnsi" w:cstheme="minorHAnsi"/>
          <w:rtl/>
        </w:rPr>
      </w:pPr>
    </w:p>
    <w:p w14:paraId="6365643D" w14:textId="77777777" w:rsidR="00AF7C38" w:rsidRPr="0095644B" w:rsidRDefault="00AF7C38" w:rsidP="00AF7C38">
      <w:pPr>
        <w:bidi/>
        <w:rPr>
          <w:rStyle w:val="Emphasis"/>
          <w:rFonts w:asciiTheme="minorHAnsi" w:hAnsiTheme="minorHAnsi" w:cstheme="minorHAnsi"/>
          <w:i w:val="0"/>
          <w:iCs w:val="0"/>
          <w:rtl/>
        </w:rPr>
      </w:pPr>
    </w:p>
    <w:p w14:paraId="3780F7EC" w14:textId="77777777" w:rsidR="00AF7C38" w:rsidRPr="0095644B" w:rsidRDefault="00AF7C38" w:rsidP="00AF7C38">
      <w:pPr>
        <w:bidi/>
        <w:rPr>
          <w:rStyle w:val="Emphasis"/>
          <w:rFonts w:asciiTheme="minorHAnsi" w:hAnsiTheme="minorHAnsi" w:cstheme="minorHAnsi"/>
          <w:rtl/>
        </w:rPr>
      </w:pPr>
    </w:p>
    <w:p w14:paraId="36B2EB7B" w14:textId="77777777" w:rsidR="00AF7C38" w:rsidRDefault="00AF7C38" w:rsidP="00AF7C38">
      <w:pPr>
        <w:bidi/>
        <w:rPr>
          <w:rStyle w:val="Emphasis"/>
          <w:rtl/>
        </w:rPr>
      </w:pPr>
    </w:p>
    <w:p w14:paraId="21F5A7A6" w14:textId="77777777" w:rsidR="00CB7DC4" w:rsidRDefault="00CB7DC4" w:rsidP="00CB7DC4">
      <w:pPr>
        <w:bidi/>
        <w:rPr>
          <w:rStyle w:val="Emphasis"/>
          <w:rtl/>
        </w:rPr>
      </w:pPr>
    </w:p>
    <w:p w14:paraId="2EAE03B6" w14:textId="77777777" w:rsidR="00CB7DC4" w:rsidRDefault="00CB7DC4" w:rsidP="00CB7DC4">
      <w:pPr>
        <w:bidi/>
        <w:rPr>
          <w:rStyle w:val="Emphasis"/>
          <w:rtl/>
        </w:rPr>
      </w:pPr>
    </w:p>
    <w:p w14:paraId="48CBCB76" w14:textId="77777777" w:rsidR="00CB7DC4" w:rsidRDefault="00CB7DC4" w:rsidP="00CB7DC4">
      <w:pPr>
        <w:bidi/>
        <w:rPr>
          <w:rStyle w:val="Emphasis"/>
          <w:rtl/>
        </w:rPr>
      </w:pPr>
    </w:p>
    <w:p w14:paraId="0F1A1EE3" w14:textId="77777777" w:rsidR="00CB7DC4" w:rsidRDefault="00CB7DC4" w:rsidP="00CB7DC4">
      <w:pPr>
        <w:bidi/>
        <w:rPr>
          <w:rStyle w:val="Emphasis"/>
          <w:rtl/>
        </w:rPr>
      </w:pPr>
    </w:p>
    <w:p w14:paraId="70261648" w14:textId="77777777" w:rsidR="00CB7DC4" w:rsidRPr="0081652B" w:rsidRDefault="00CB7DC4" w:rsidP="00CB7DC4">
      <w:pPr>
        <w:bidi/>
        <w:rPr>
          <w:rStyle w:val="Emphasis"/>
          <w:rtl/>
        </w:rPr>
      </w:pPr>
    </w:p>
    <w:p w14:paraId="0138F482" w14:textId="3672261D" w:rsidR="00AE6898" w:rsidRPr="009D4E4B" w:rsidRDefault="00222206" w:rsidP="002C25E3">
      <w:pPr>
        <w:rPr>
          <w:rFonts w:cstheme="minorHAnsi"/>
          <w:color w:val="262626" w:themeColor="text1" w:themeTint="D9"/>
        </w:rPr>
      </w:pPr>
      <w:r w:rsidRPr="00FD6E19">
        <w:rPr>
          <w:rStyle w:val="Emphasis"/>
        </w:rPr>
        <w:t>End of Documentation.</w:t>
      </w:r>
    </w:p>
    <w:sectPr w:rsidR="00AE6898" w:rsidRPr="009D4E4B" w:rsidSect="006B1758">
      <w:headerReference w:type="default" r:id="rId29"/>
      <w:footerReference w:type="default" r:id="rId30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B7BC2" w14:textId="77777777" w:rsidR="00E91363" w:rsidRDefault="00E91363" w:rsidP="00244E19">
      <w:r>
        <w:separator/>
      </w:r>
    </w:p>
  </w:endnote>
  <w:endnote w:type="continuationSeparator" w:id="0">
    <w:p w14:paraId="3FE66B95" w14:textId="77777777" w:rsidR="00E91363" w:rsidRDefault="00E91363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499AED" w14:textId="77F6E5B0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DF7591" w14:textId="77777777" w:rsidR="00E91363" w:rsidRDefault="00E91363" w:rsidP="00244E19">
      <w:r>
        <w:separator/>
      </w:r>
    </w:p>
  </w:footnote>
  <w:footnote w:type="continuationSeparator" w:id="0">
    <w:p w14:paraId="272A623E" w14:textId="77777777" w:rsidR="00E91363" w:rsidRDefault="00E91363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D4F2B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84217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C6A10"/>
    <w:multiLevelType w:val="hybridMultilevel"/>
    <w:tmpl w:val="509854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0B1429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800A3"/>
    <w:multiLevelType w:val="multilevel"/>
    <w:tmpl w:val="397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229A8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A4000"/>
    <w:multiLevelType w:val="hybridMultilevel"/>
    <w:tmpl w:val="01FA4F4A"/>
    <w:lvl w:ilvl="0" w:tplc="42BC8326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E52A2"/>
    <w:multiLevelType w:val="multilevel"/>
    <w:tmpl w:val="C9F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B1662"/>
    <w:multiLevelType w:val="hybridMultilevel"/>
    <w:tmpl w:val="BA68A4D8"/>
    <w:lvl w:ilvl="0" w:tplc="FFFFFFFF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42BC8326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402B9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E7E6C"/>
    <w:multiLevelType w:val="hybridMultilevel"/>
    <w:tmpl w:val="A540F814"/>
    <w:lvl w:ilvl="0" w:tplc="42BC8326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63159E"/>
    <w:multiLevelType w:val="hybridMultilevel"/>
    <w:tmpl w:val="15C69B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5F451E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82B99"/>
    <w:multiLevelType w:val="hybridMultilevel"/>
    <w:tmpl w:val="A23E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A71FD"/>
    <w:multiLevelType w:val="hybridMultilevel"/>
    <w:tmpl w:val="784217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71770E"/>
    <w:multiLevelType w:val="multilevel"/>
    <w:tmpl w:val="4AD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725B2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C3ADA"/>
    <w:multiLevelType w:val="multilevel"/>
    <w:tmpl w:val="B43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768D9"/>
    <w:multiLevelType w:val="hybridMultilevel"/>
    <w:tmpl w:val="49D03F02"/>
    <w:lvl w:ilvl="0" w:tplc="42BC8326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8893ED2"/>
    <w:multiLevelType w:val="hybridMultilevel"/>
    <w:tmpl w:val="C624E616"/>
    <w:lvl w:ilvl="0" w:tplc="42BC8326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5D70E3"/>
    <w:multiLevelType w:val="hybridMultilevel"/>
    <w:tmpl w:val="E88A9E9A"/>
    <w:lvl w:ilvl="0" w:tplc="42BC8326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12051E0"/>
    <w:multiLevelType w:val="hybridMultilevel"/>
    <w:tmpl w:val="AF54D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694B76"/>
    <w:multiLevelType w:val="hybridMultilevel"/>
    <w:tmpl w:val="3F4827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E313BC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D6163"/>
    <w:multiLevelType w:val="hybridMultilevel"/>
    <w:tmpl w:val="068C70BE"/>
    <w:lvl w:ilvl="0" w:tplc="42BC8326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69D5394"/>
    <w:multiLevelType w:val="hybridMultilevel"/>
    <w:tmpl w:val="2BDE4E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28300C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D0497"/>
    <w:multiLevelType w:val="multilevel"/>
    <w:tmpl w:val="6F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9556C1"/>
    <w:multiLevelType w:val="hybridMultilevel"/>
    <w:tmpl w:val="5E0A34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81E5C71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1D6956"/>
    <w:multiLevelType w:val="multilevel"/>
    <w:tmpl w:val="C8D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561E4"/>
    <w:multiLevelType w:val="multilevel"/>
    <w:tmpl w:val="5F9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E313C7"/>
    <w:multiLevelType w:val="hybridMultilevel"/>
    <w:tmpl w:val="AAA621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DD5796"/>
    <w:multiLevelType w:val="hybridMultilevel"/>
    <w:tmpl w:val="AC329D76"/>
    <w:lvl w:ilvl="0" w:tplc="5916F96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DA56F4"/>
    <w:multiLevelType w:val="hybridMultilevel"/>
    <w:tmpl w:val="310ADD78"/>
    <w:lvl w:ilvl="0" w:tplc="42BC8326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5D72E1"/>
    <w:multiLevelType w:val="hybridMultilevel"/>
    <w:tmpl w:val="DD4EB4E0"/>
    <w:lvl w:ilvl="0" w:tplc="42BC8326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9F15E7"/>
    <w:multiLevelType w:val="hybridMultilevel"/>
    <w:tmpl w:val="6E5892E6"/>
    <w:lvl w:ilvl="0" w:tplc="42BC8326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42BC8326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210C97"/>
    <w:multiLevelType w:val="multilevel"/>
    <w:tmpl w:val="839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634E1"/>
    <w:multiLevelType w:val="hybridMultilevel"/>
    <w:tmpl w:val="987434A4"/>
    <w:lvl w:ilvl="0" w:tplc="42BC8326">
      <w:numFmt w:val="bullet"/>
      <w:lvlText w:val="-"/>
      <w:lvlJc w:val="left"/>
      <w:pPr>
        <w:ind w:left="180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ADB5251"/>
    <w:multiLevelType w:val="hybridMultilevel"/>
    <w:tmpl w:val="746E0604"/>
    <w:lvl w:ilvl="0" w:tplc="42BC8326">
      <w:numFmt w:val="bullet"/>
      <w:lvlText w:val="-"/>
      <w:lvlJc w:val="left"/>
      <w:pPr>
        <w:ind w:left="1509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44" w15:restartNumberingAfterBreak="0">
    <w:nsid w:val="5B0C1C8D"/>
    <w:multiLevelType w:val="multilevel"/>
    <w:tmpl w:val="06F4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64144A"/>
    <w:multiLevelType w:val="multilevel"/>
    <w:tmpl w:val="11E6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CE570F"/>
    <w:multiLevelType w:val="multilevel"/>
    <w:tmpl w:val="2FCABD16"/>
    <w:lvl w:ilvl="0">
      <w:start w:val="42"/>
      <w:numFmt w:val="decimal"/>
      <w:lvlText w:val="%1"/>
      <w:lvlJc w:val="left"/>
      <w:pPr>
        <w:ind w:left="820" w:hanging="820"/>
      </w:pPr>
      <w:rPr>
        <w:rFonts w:hint="default"/>
      </w:rPr>
    </w:lvl>
    <w:lvl w:ilvl="1">
      <w:start w:val="4225"/>
      <w:numFmt w:val="decimal"/>
      <w:lvlText w:val="%1.%2"/>
      <w:lvlJc w:val="left"/>
      <w:pPr>
        <w:ind w:left="820" w:hanging="8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0" w:hanging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0" w:hanging="8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3172358"/>
    <w:multiLevelType w:val="multilevel"/>
    <w:tmpl w:val="23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7B21A9"/>
    <w:multiLevelType w:val="hybridMultilevel"/>
    <w:tmpl w:val="06FEB386"/>
    <w:lvl w:ilvl="0" w:tplc="42BC8326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F131E3"/>
    <w:multiLevelType w:val="hybridMultilevel"/>
    <w:tmpl w:val="062656EE"/>
    <w:lvl w:ilvl="0" w:tplc="42BC8326">
      <w:numFmt w:val="bullet"/>
      <w:lvlText w:val="-"/>
      <w:lvlJc w:val="left"/>
      <w:pPr>
        <w:ind w:left="180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675E5634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DC1F01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80455F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902D87"/>
    <w:multiLevelType w:val="multilevel"/>
    <w:tmpl w:val="B448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07CAE"/>
    <w:multiLevelType w:val="hybridMultilevel"/>
    <w:tmpl w:val="E6F4A2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A7547CD"/>
    <w:multiLevelType w:val="hybridMultilevel"/>
    <w:tmpl w:val="7354D4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B223520"/>
    <w:multiLevelType w:val="multilevel"/>
    <w:tmpl w:val="99F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B1A4A"/>
    <w:multiLevelType w:val="multilevel"/>
    <w:tmpl w:val="882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B29BF"/>
    <w:multiLevelType w:val="multilevel"/>
    <w:tmpl w:val="B95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ajorEastAsia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95779"/>
    <w:multiLevelType w:val="hybridMultilevel"/>
    <w:tmpl w:val="0944B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947A07"/>
    <w:multiLevelType w:val="multilevel"/>
    <w:tmpl w:val="82A6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21702"/>
    <w:multiLevelType w:val="multilevel"/>
    <w:tmpl w:val="BEC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8BF10C2"/>
    <w:multiLevelType w:val="hybridMultilevel"/>
    <w:tmpl w:val="2B26A3CC"/>
    <w:lvl w:ilvl="0" w:tplc="42BC8326">
      <w:numFmt w:val="bullet"/>
      <w:lvlText w:val="-"/>
      <w:lvlJc w:val="left"/>
      <w:pPr>
        <w:ind w:left="180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79E51E64"/>
    <w:multiLevelType w:val="hybridMultilevel"/>
    <w:tmpl w:val="B19660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315A69"/>
    <w:multiLevelType w:val="hybridMultilevel"/>
    <w:tmpl w:val="604A90A8"/>
    <w:lvl w:ilvl="0" w:tplc="42BC8326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BE72FAA"/>
    <w:multiLevelType w:val="hybridMultilevel"/>
    <w:tmpl w:val="ACC218F4"/>
    <w:lvl w:ilvl="0" w:tplc="42BC8326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EDC14F7"/>
    <w:multiLevelType w:val="hybridMultilevel"/>
    <w:tmpl w:val="13A278BA"/>
    <w:lvl w:ilvl="0" w:tplc="42BC8326"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9754256">
    <w:abstractNumId w:val="62"/>
  </w:num>
  <w:num w:numId="2" w16cid:durableId="254557701">
    <w:abstractNumId w:val="1"/>
  </w:num>
  <w:num w:numId="3" w16cid:durableId="1557427117">
    <w:abstractNumId w:val="22"/>
  </w:num>
  <w:num w:numId="4" w16cid:durableId="390545116">
    <w:abstractNumId w:val="31"/>
  </w:num>
  <w:num w:numId="5" w16cid:durableId="1942103398">
    <w:abstractNumId w:val="34"/>
  </w:num>
  <w:num w:numId="6" w16cid:durableId="1166477760">
    <w:abstractNumId w:val="47"/>
  </w:num>
  <w:num w:numId="7" w16cid:durableId="1623727391">
    <w:abstractNumId w:val="35"/>
  </w:num>
  <w:num w:numId="8" w16cid:durableId="303434203">
    <w:abstractNumId w:val="51"/>
  </w:num>
  <w:num w:numId="9" w16cid:durableId="1423987658">
    <w:abstractNumId w:val="29"/>
  </w:num>
  <w:num w:numId="10" w16cid:durableId="940381008">
    <w:abstractNumId w:val="30"/>
  </w:num>
  <w:num w:numId="11" w16cid:durableId="109594754">
    <w:abstractNumId w:val="6"/>
  </w:num>
  <w:num w:numId="12" w16cid:durableId="93944919">
    <w:abstractNumId w:val="57"/>
  </w:num>
  <w:num w:numId="13" w16cid:durableId="1971201368">
    <w:abstractNumId w:val="36"/>
  </w:num>
  <w:num w:numId="14" w16cid:durableId="1433748154">
    <w:abstractNumId w:val="15"/>
  </w:num>
  <w:num w:numId="15" w16cid:durableId="445539421">
    <w:abstractNumId w:val="13"/>
  </w:num>
  <w:num w:numId="16" w16cid:durableId="981544088">
    <w:abstractNumId w:val="4"/>
  </w:num>
  <w:num w:numId="17" w16cid:durableId="1642224740">
    <w:abstractNumId w:val="25"/>
  </w:num>
  <w:num w:numId="18" w16cid:durableId="154149822">
    <w:abstractNumId w:val="64"/>
  </w:num>
  <w:num w:numId="19" w16cid:durableId="1810440726">
    <w:abstractNumId w:val="37"/>
  </w:num>
  <w:num w:numId="20" w16cid:durableId="1879124443">
    <w:abstractNumId w:val="59"/>
  </w:num>
  <w:num w:numId="21" w16cid:durableId="1316688774">
    <w:abstractNumId w:val="16"/>
  </w:num>
  <w:num w:numId="22" w16cid:durableId="1034497685">
    <w:abstractNumId w:val="28"/>
  </w:num>
  <w:num w:numId="23" w16cid:durableId="1688093792">
    <w:abstractNumId w:val="24"/>
  </w:num>
  <w:num w:numId="24" w16cid:durableId="1942684242">
    <w:abstractNumId w:val="32"/>
  </w:num>
  <w:num w:numId="25" w16cid:durableId="1027101440">
    <w:abstractNumId w:val="54"/>
  </w:num>
  <w:num w:numId="26" w16cid:durableId="1793597638">
    <w:abstractNumId w:val="44"/>
  </w:num>
  <w:num w:numId="27" w16cid:durableId="650643456">
    <w:abstractNumId w:val="11"/>
  </w:num>
  <w:num w:numId="28" w16cid:durableId="81220135">
    <w:abstractNumId w:val="52"/>
  </w:num>
  <w:num w:numId="29" w16cid:durableId="1022323294">
    <w:abstractNumId w:val="3"/>
  </w:num>
  <w:num w:numId="30" w16cid:durableId="1486242077">
    <w:abstractNumId w:val="26"/>
  </w:num>
  <w:num w:numId="31" w16cid:durableId="1511140343">
    <w:abstractNumId w:val="45"/>
  </w:num>
  <w:num w:numId="32" w16cid:durableId="2078478814">
    <w:abstractNumId w:val="18"/>
  </w:num>
  <w:num w:numId="33" w16cid:durableId="761334760">
    <w:abstractNumId w:val="55"/>
  </w:num>
  <w:num w:numId="34" w16cid:durableId="1802919196">
    <w:abstractNumId w:val="27"/>
  </w:num>
  <w:num w:numId="35" w16cid:durableId="1766027800">
    <w:abstractNumId w:val="43"/>
  </w:num>
  <w:num w:numId="36" w16cid:durableId="1440446529">
    <w:abstractNumId w:val="9"/>
  </w:num>
  <w:num w:numId="37" w16cid:durableId="289896872">
    <w:abstractNumId w:val="41"/>
  </w:num>
  <w:num w:numId="38" w16cid:durableId="1772235927">
    <w:abstractNumId w:val="53"/>
  </w:num>
  <w:num w:numId="39" w16cid:durableId="1273823491">
    <w:abstractNumId w:val="56"/>
  </w:num>
  <w:num w:numId="40" w16cid:durableId="137043032">
    <w:abstractNumId w:val="61"/>
  </w:num>
  <w:num w:numId="41" w16cid:durableId="1505975946">
    <w:abstractNumId w:val="60"/>
  </w:num>
  <w:num w:numId="42" w16cid:durableId="1663924075">
    <w:abstractNumId w:val="17"/>
  </w:num>
  <w:num w:numId="43" w16cid:durableId="1514032593">
    <w:abstractNumId w:val="0"/>
  </w:num>
  <w:num w:numId="44" w16cid:durableId="2036687478">
    <w:abstractNumId w:val="19"/>
  </w:num>
  <w:num w:numId="45" w16cid:durableId="1338270117">
    <w:abstractNumId w:val="7"/>
  </w:num>
  <w:num w:numId="46" w16cid:durableId="1465856266">
    <w:abstractNumId w:val="14"/>
  </w:num>
  <w:num w:numId="47" w16cid:durableId="1198544703">
    <w:abstractNumId w:val="46"/>
  </w:num>
  <w:num w:numId="48" w16cid:durableId="879980261">
    <w:abstractNumId w:val="33"/>
  </w:num>
  <w:num w:numId="49" w16cid:durableId="1102184530">
    <w:abstractNumId w:val="50"/>
  </w:num>
  <w:num w:numId="50" w16cid:durableId="412043711">
    <w:abstractNumId w:val="5"/>
  </w:num>
  <w:num w:numId="51" w16cid:durableId="1656447808">
    <w:abstractNumId w:val="2"/>
  </w:num>
  <w:num w:numId="52" w16cid:durableId="1798835362">
    <w:abstractNumId w:val="48"/>
  </w:num>
  <w:num w:numId="53" w16cid:durableId="1571305217">
    <w:abstractNumId w:val="10"/>
  </w:num>
  <w:num w:numId="54" w16cid:durableId="1427380782">
    <w:abstractNumId w:val="65"/>
  </w:num>
  <w:num w:numId="55" w16cid:durableId="499584968">
    <w:abstractNumId w:val="20"/>
  </w:num>
  <w:num w:numId="56" w16cid:durableId="1413552083">
    <w:abstractNumId w:val="21"/>
  </w:num>
  <w:num w:numId="57" w16cid:durableId="2052226674">
    <w:abstractNumId w:val="23"/>
  </w:num>
  <w:num w:numId="58" w16cid:durableId="549998269">
    <w:abstractNumId w:val="67"/>
  </w:num>
  <w:num w:numId="59" w16cid:durableId="743575001">
    <w:abstractNumId w:val="66"/>
  </w:num>
  <w:num w:numId="60" w16cid:durableId="510216606">
    <w:abstractNumId w:val="63"/>
  </w:num>
  <w:num w:numId="61" w16cid:durableId="467668130">
    <w:abstractNumId w:val="49"/>
  </w:num>
  <w:num w:numId="62" w16cid:durableId="1710260171">
    <w:abstractNumId w:val="39"/>
  </w:num>
  <w:num w:numId="63" w16cid:durableId="1354182794">
    <w:abstractNumId w:val="38"/>
  </w:num>
  <w:num w:numId="64" w16cid:durableId="1480808674">
    <w:abstractNumId w:val="12"/>
  </w:num>
  <w:num w:numId="65" w16cid:durableId="1252931697">
    <w:abstractNumId w:val="8"/>
  </w:num>
  <w:num w:numId="66" w16cid:durableId="1176114619">
    <w:abstractNumId w:val="58"/>
  </w:num>
  <w:num w:numId="67" w16cid:durableId="1251936651">
    <w:abstractNumId w:val="40"/>
  </w:num>
  <w:num w:numId="68" w16cid:durableId="126171650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qgUATUda2iwAAAA="/>
  </w:docVars>
  <w:rsids>
    <w:rsidRoot w:val="000C6A89"/>
    <w:rsid w:val="00011CFB"/>
    <w:rsid w:val="0001473F"/>
    <w:rsid w:val="00021E71"/>
    <w:rsid w:val="00062F0A"/>
    <w:rsid w:val="0007545B"/>
    <w:rsid w:val="000772DC"/>
    <w:rsid w:val="000979E7"/>
    <w:rsid w:val="000A7215"/>
    <w:rsid w:val="000B7478"/>
    <w:rsid w:val="000C67AE"/>
    <w:rsid w:val="000C6A89"/>
    <w:rsid w:val="000E05B7"/>
    <w:rsid w:val="00112D8F"/>
    <w:rsid w:val="00152ECB"/>
    <w:rsid w:val="00170ED7"/>
    <w:rsid w:val="001733A4"/>
    <w:rsid w:val="00173E0F"/>
    <w:rsid w:val="0017662E"/>
    <w:rsid w:val="00182AC1"/>
    <w:rsid w:val="00195982"/>
    <w:rsid w:val="001C408E"/>
    <w:rsid w:val="001E37A9"/>
    <w:rsid w:val="001E6C10"/>
    <w:rsid w:val="001F4B6F"/>
    <w:rsid w:val="00200D6A"/>
    <w:rsid w:val="00213997"/>
    <w:rsid w:val="00222206"/>
    <w:rsid w:val="00232FB5"/>
    <w:rsid w:val="00244E19"/>
    <w:rsid w:val="00245235"/>
    <w:rsid w:val="00267312"/>
    <w:rsid w:val="002856C7"/>
    <w:rsid w:val="00292B47"/>
    <w:rsid w:val="00292E9E"/>
    <w:rsid w:val="002B1C6F"/>
    <w:rsid w:val="002C25E3"/>
    <w:rsid w:val="002D6008"/>
    <w:rsid w:val="00300F6C"/>
    <w:rsid w:val="003034C7"/>
    <w:rsid w:val="003045BD"/>
    <w:rsid w:val="003061B8"/>
    <w:rsid w:val="00315F3D"/>
    <w:rsid w:val="00316200"/>
    <w:rsid w:val="00330BEE"/>
    <w:rsid w:val="00345846"/>
    <w:rsid w:val="00355590"/>
    <w:rsid w:val="00356043"/>
    <w:rsid w:val="00356C86"/>
    <w:rsid w:val="003602EB"/>
    <w:rsid w:val="00361EAD"/>
    <w:rsid w:val="00377F26"/>
    <w:rsid w:val="003840D1"/>
    <w:rsid w:val="003B479A"/>
    <w:rsid w:val="003C29F4"/>
    <w:rsid w:val="003D0AD4"/>
    <w:rsid w:val="00400BE6"/>
    <w:rsid w:val="00406F08"/>
    <w:rsid w:val="00423F07"/>
    <w:rsid w:val="00425A35"/>
    <w:rsid w:val="004417BB"/>
    <w:rsid w:val="0044721A"/>
    <w:rsid w:val="00451D0D"/>
    <w:rsid w:val="00457EF8"/>
    <w:rsid w:val="00463AEE"/>
    <w:rsid w:val="00472774"/>
    <w:rsid w:val="00472C42"/>
    <w:rsid w:val="004778FE"/>
    <w:rsid w:val="004813C4"/>
    <w:rsid w:val="00484F14"/>
    <w:rsid w:val="00495343"/>
    <w:rsid w:val="004B1F79"/>
    <w:rsid w:val="004B2419"/>
    <w:rsid w:val="004E4946"/>
    <w:rsid w:val="004F7402"/>
    <w:rsid w:val="0055007F"/>
    <w:rsid w:val="00557ECB"/>
    <w:rsid w:val="005705ED"/>
    <w:rsid w:val="00571A20"/>
    <w:rsid w:val="005757BB"/>
    <w:rsid w:val="005E7713"/>
    <w:rsid w:val="005E7ABB"/>
    <w:rsid w:val="0060725D"/>
    <w:rsid w:val="00612C36"/>
    <w:rsid w:val="00651532"/>
    <w:rsid w:val="00652875"/>
    <w:rsid w:val="00670FD7"/>
    <w:rsid w:val="00672386"/>
    <w:rsid w:val="00685168"/>
    <w:rsid w:val="006A3C2C"/>
    <w:rsid w:val="006A5DEE"/>
    <w:rsid w:val="006B1758"/>
    <w:rsid w:val="006D35D2"/>
    <w:rsid w:val="006E2089"/>
    <w:rsid w:val="0074479C"/>
    <w:rsid w:val="0075499B"/>
    <w:rsid w:val="0079041A"/>
    <w:rsid w:val="007917DE"/>
    <w:rsid w:val="00796D23"/>
    <w:rsid w:val="007B3CD0"/>
    <w:rsid w:val="007C30E4"/>
    <w:rsid w:val="007E109A"/>
    <w:rsid w:val="007F13CE"/>
    <w:rsid w:val="0081652B"/>
    <w:rsid w:val="00832703"/>
    <w:rsid w:val="0084593E"/>
    <w:rsid w:val="008623AB"/>
    <w:rsid w:val="0088626E"/>
    <w:rsid w:val="00887D75"/>
    <w:rsid w:val="008904E8"/>
    <w:rsid w:val="00895E1F"/>
    <w:rsid w:val="008A263E"/>
    <w:rsid w:val="008B3AAC"/>
    <w:rsid w:val="008D3769"/>
    <w:rsid w:val="008D5BE0"/>
    <w:rsid w:val="008F5042"/>
    <w:rsid w:val="00912E1E"/>
    <w:rsid w:val="009324B0"/>
    <w:rsid w:val="009337EE"/>
    <w:rsid w:val="00940110"/>
    <w:rsid w:val="009407AF"/>
    <w:rsid w:val="0095644B"/>
    <w:rsid w:val="009936E3"/>
    <w:rsid w:val="009A2BD1"/>
    <w:rsid w:val="009A69F1"/>
    <w:rsid w:val="009B015E"/>
    <w:rsid w:val="009C4F41"/>
    <w:rsid w:val="009D4E4B"/>
    <w:rsid w:val="009E070A"/>
    <w:rsid w:val="00A00BC1"/>
    <w:rsid w:val="00A00E24"/>
    <w:rsid w:val="00A06714"/>
    <w:rsid w:val="00A12254"/>
    <w:rsid w:val="00A27B4B"/>
    <w:rsid w:val="00A3745B"/>
    <w:rsid w:val="00AB3499"/>
    <w:rsid w:val="00AB53AF"/>
    <w:rsid w:val="00AC0919"/>
    <w:rsid w:val="00AD3748"/>
    <w:rsid w:val="00AD6D4D"/>
    <w:rsid w:val="00AE419B"/>
    <w:rsid w:val="00AE6898"/>
    <w:rsid w:val="00AF07C1"/>
    <w:rsid w:val="00AF7C38"/>
    <w:rsid w:val="00B066F4"/>
    <w:rsid w:val="00B20900"/>
    <w:rsid w:val="00B25C23"/>
    <w:rsid w:val="00B44F8F"/>
    <w:rsid w:val="00B51872"/>
    <w:rsid w:val="00B54816"/>
    <w:rsid w:val="00B65ADB"/>
    <w:rsid w:val="00B77F9C"/>
    <w:rsid w:val="00B86ED0"/>
    <w:rsid w:val="00BA09F2"/>
    <w:rsid w:val="00BA6A6F"/>
    <w:rsid w:val="00BC7148"/>
    <w:rsid w:val="00BD6534"/>
    <w:rsid w:val="00BE2EF4"/>
    <w:rsid w:val="00BE3FE5"/>
    <w:rsid w:val="00BF01C7"/>
    <w:rsid w:val="00BF3E6C"/>
    <w:rsid w:val="00C24A70"/>
    <w:rsid w:val="00C33467"/>
    <w:rsid w:val="00C403CA"/>
    <w:rsid w:val="00C611CD"/>
    <w:rsid w:val="00C87605"/>
    <w:rsid w:val="00CB7DC4"/>
    <w:rsid w:val="00CC4CD7"/>
    <w:rsid w:val="00CD5D89"/>
    <w:rsid w:val="00CE3764"/>
    <w:rsid w:val="00CE4F12"/>
    <w:rsid w:val="00D438AA"/>
    <w:rsid w:val="00D458AA"/>
    <w:rsid w:val="00D54811"/>
    <w:rsid w:val="00D67BAF"/>
    <w:rsid w:val="00D72DA7"/>
    <w:rsid w:val="00D852D6"/>
    <w:rsid w:val="00D90B78"/>
    <w:rsid w:val="00D97B0A"/>
    <w:rsid w:val="00DA35F4"/>
    <w:rsid w:val="00DA4F89"/>
    <w:rsid w:val="00DA7EFB"/>
    <w:rsid w:val="00DB287A"/>
    <w:rsid w:val="00DB5B94"/>
    <w:rsid w:val="00DC72C3"/>
    <w:rsid w:val="00DD3D69"/>
    <w:rsid w:val="00DF4214"/>
    <w:rsid w:val="00E23549"/>
    <w:rsid w:val="00E3579A"/>
    <w:rsid w:val="00E54129"/>
    <w:rsid w:val="00E54AA2"/>
    <w:rsid w:val="00E64440"/>
    <w:rsid w:val="00E705C1"/>
    <w:rsid w:val="00E74F78"/>
    <w:rsid w:val="00E908BD"/>
    <w:rsid w:val="00E91363"/>
    <w:rsid w:val="00ED0DED"/>
    <w:rsid w:val="00ED29FD"/>
    <w:rsid w:val="00ED2BBE"/>
    <w:rsid w:val="00F01146"/>
    <w:rsid w:val="00F068E9"/>
    <w:rsid w:val="00F10647"/>
    <w:rsid w:val="00F10A5A"/>
    <w:rsid w:val="00F20600"/>
    <w:rsid w:val="00F21828"/>
    <w:rsid w:val="00F21F1C"/>
    <w:rsid w:val="00F2334C"/>
    <w:rsid w:val="00F24DA4"/>
    <w:rsid w:val="00F56632"/>
    <w:rsid w:val="00F662BF"/>
    <w:rsid w:val="00F67FA3"/>
    <w:rsid w:val="00F75F9B"/>
    <w:rsid w:val="00F766F5"/>
    <w:rsid w:val="00F76D80"/>
    <w:rsid w:val="00F81BA1"/>
    <w:rsid w:val="00F869C7"/>
    <w:rsid w:val="00FC24AA"/>
    <w:rsid w:val="00FD64A4"/>
    <w:rsid w:val="00FD6E19"/>
    <w:rsid w:val="00FE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E0F"/>
    <w:rPr>
      <w:rFonts w:ascii="Times New Roman" w:eastAsia="Times New Roman" w:hAnsi="Times New Roman" w:cs="Times New Roman"/>
      <w:lang w:val="en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F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58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1A74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58A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1A74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hAnsi="Tahoma"/>
      <w:b/>
      <w:spacing w:val="10"/>
      <w:sz w:val="16"/>
      <w:szCs w:val="16"/>
      <w:lang w:val="en-US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  <w:rPr>
      <w:rFonts w:asciiTheme="minorHAnsi" w:eastAsiaTheme="minorEastAsia" w:hAnsiTheme="minorHAnsi"/>
      <w:lang w:val="en-US"/>
    </w:r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hAnsi="Times"/>
      <w:szCs w:val="20"/>
      <w:lang w:val="en-US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asciiTheme="minorHAnsi" w:eastAsiaTheme="minorEastAsia" w:hAnsiTheme="minorHAnsi" w:cstheme="minorHAnsi"/>
      <w:sz w:val="20"/>
      <w:szCs w:val="20"/>
      <w:lang w:val="en-US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32FB5"/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232FB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458AA"/>
    <w:rPr>
      <w:rFonts w:asciiTheme="majorHAnsi" w:eastAsiaTheme="majorEastAsia" w:hAnsiTheme="majorHAnsi" w:cstheme="majorBidi"/>
      <w:i/>
      <w:iCs/>
      <w:color w:val="001A7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58AA"/>
    <w:rPr>
      <w:rFonts w:asciiTheme="majorHAnsi" w:eastAsiaTheme="majorEastAsia" w:hAnsiTheme="majorHAnsi" w:cstheme="majorBidi"/>
      <w:color w:val="001A74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12D8F"/>
    <w:pPr>
      <w:spacing w:before="100" w:beforeAutospacing="1" w:after="100" w:afterAutospacing="1"/>
    </w:pPr>
  </w:style>
  <w:style w:type="table" w:styleId="TableGridLight">
    <w:name w:val="Grid Table Light"/>
    <w:basedOn w:val="TableNormal"/>
    <w:uiPriority w:val="40"/>
    <w:rsid w:val="00062F0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062F0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62F0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2F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2F0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62F0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5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3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9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7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4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3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4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0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4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9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2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0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4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4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3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7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63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65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1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54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8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6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5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9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441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7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6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0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1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9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2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3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4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7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4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5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9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1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3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8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9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1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3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1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01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21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5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444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2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84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2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90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007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13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79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94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884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2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0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4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83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2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58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42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8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8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5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8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85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4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808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8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036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8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545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9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8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580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3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064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9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2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63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66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4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4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50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30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29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0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27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0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17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45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03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30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2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4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10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3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3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4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0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83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4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16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45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422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86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5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68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484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9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27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80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1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1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32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65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5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72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2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02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7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89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00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03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3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310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78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7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095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85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170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6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0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22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6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89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7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95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04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38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64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7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5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79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12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0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2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88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7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3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76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75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1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2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4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550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4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4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3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1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046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9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9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921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2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229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2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65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0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4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276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5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19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57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4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4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98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3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6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50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22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6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7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580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50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2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88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36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8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28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110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1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7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33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160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5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52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1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9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86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2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9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01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58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725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4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29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15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1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9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77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6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4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5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78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2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4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4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6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9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3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57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1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1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3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4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7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14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9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62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2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80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0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97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4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40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3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690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4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1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1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4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6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1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8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7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2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8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2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7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63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390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8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00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3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674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04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57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53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7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69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9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48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259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6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16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1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82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9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5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70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8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8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2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7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3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1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2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8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7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1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1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5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9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2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6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5974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4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27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8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992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99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7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266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8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94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8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769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6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7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279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8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08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67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3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39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0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5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98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8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7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6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6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6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6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1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5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9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8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2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82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37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0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92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0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1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7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3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7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7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9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4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493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0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75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93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25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3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7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187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1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7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37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99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1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30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6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1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3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5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5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6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456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9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6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46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1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898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50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650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85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5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455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342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32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3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2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6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36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31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8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6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36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6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34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23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3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2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171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80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04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67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4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33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87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5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6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45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7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5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8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4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9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85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5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9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3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6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5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43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7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2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40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8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929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6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9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2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7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5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25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0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9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89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1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03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9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8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4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9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1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5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9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6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0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1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8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7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2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6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47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66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4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11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82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48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0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525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32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579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8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81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6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66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03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4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4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1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864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8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051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3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265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78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2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760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1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09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828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8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51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7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735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3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116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28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55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9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1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55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41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3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26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42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8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649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5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1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961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06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43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8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4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90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1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34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6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3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02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5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6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27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2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18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35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9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237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2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3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38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0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8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460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2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3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13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2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97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9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2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5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2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66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33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27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2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00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60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9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084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4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80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9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574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7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2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70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5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6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6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68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3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2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160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5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9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3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227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23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4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01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92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72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35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9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3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3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1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5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323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2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6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7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7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2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16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8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2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7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7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89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5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0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9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614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8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53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71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07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05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8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5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75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01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151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1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62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3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6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6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3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021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25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732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9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9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6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9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47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3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10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2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373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7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0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1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31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3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24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3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24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04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7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5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1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311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02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33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1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8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9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38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4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0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2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1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67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1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6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6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4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94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6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6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2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94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90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70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26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746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6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6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3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9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49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13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9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58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7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3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6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8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5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9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4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4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4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22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1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2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12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9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62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32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27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12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2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97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71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7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59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72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8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5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9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5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1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6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1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6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8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3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8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1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9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9017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1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292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2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7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2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4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11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3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25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7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49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84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4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32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3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456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55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1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7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7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9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6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5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25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3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5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6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71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791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0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3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2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1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9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22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3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76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8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4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1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3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0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4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855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873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26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036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461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227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2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11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0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47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8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9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35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2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801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56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2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7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2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24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59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10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9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44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46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6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7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75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07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2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21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9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1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9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1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314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77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5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63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5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23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36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477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97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477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1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73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8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97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8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7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9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3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7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43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0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0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2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9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9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5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3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8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9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4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6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7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7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2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8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8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svg"/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a240f8448438de92d06c967fd2550a09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3bc964f977d638caff3cc9b6763f73c3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customXml/itemProps3.xml><?xml version="1.0" encoding="utf-8"?>
<ds:datastoreItem xmlns:ds="http://schemas.openxmlformats.org/officeDocument/2006/customXml" ds:itemID="{3B6132E8-8F98-4FCA-8043-F1FB41E17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C:\Users\ssiddartha\AppData\Local\Temp\8d267afe-c5ad-406f-9b43-7886a5c89796_HCT Letterhead (2).zip.796\HCT Letterhead\Word Templates\RegistrarOffice_Letterhead.dotx</Template>
  <TotalTime>12</TotalTime>
  <Pages>14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Khadija Maktoom Ahmed Alrayyeel Alhebsi(H00500577)</cp:lastModifiedBy>
  <cp:revision>8</cp:revision>
  <dcterms:created xsi:type="dcterms:W3CDTF">2026-04-19T16:12:00Z</dcterms:created>
  <dcterms:modified xsi:type="dcterms:W3CDTF">2026-05-01T12:57:00Z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